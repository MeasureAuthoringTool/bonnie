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4EA80" w14:textId="77777777" w:rsidR="00B9424E" w:rsidRDefault="00E009DB">
      <w:pPr>
        <w:pStyle w:val="Figure"/>
        <w:jc w:val="left"/>
        <w:rPr>
          <w:rStyle w:val="ProgramNameChar"/>
          <w:b/>
          <w:sz w:val="32"/>
          <w:szCs w:val="32"/>
        </w:rPr>
      </w:pPr>
      <w:r>
        <w:rPr>
          <w:rStyle w:val="ProgramNameChar"/>
          <w:b/>
          <w:sz w:val="32"/>
          <w:szCs w:val="32"/>
        </w:rPr>
        <w:t>Prepared for:</w:t>
      </w:r>
    </w:p>
    <w:p w14:paraId="14252E3C" w14:textId="77777777" w:rsidR="00B9424E" w:rsidRDefault="00E009DB">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14:paraId="716B5F54" w14:textId="77777777" w:rsidR="00B9424E" w:rsidRDefault="00E009DB">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14:paraId="3F3507CF" w14:textId="77777777" w:rsidR="00B9424E" w:rsidRDefault="00E009DB">
      <w:pPr>
        <w:pStyle w:val="CustomerProgram"/>
        <w:spacing w:before="720"/>
      </w:pPr>
      <w:r>
        <w:t>Technical Authority for the Unified Clinical Quality Improvement Framework</w:t>
      </w:r>
    </w:p>
    <w:p w14:paraId="7079786C" w14:textId="77777777" w:rsidR="00B9424E" w:rsidRDefault="00E009DB">
      <w:pPr>
        <w:pStyle w:val="DocTitle"/>
        <w:spacing w:before="1080"/>
        <w:ind w:left="0"/>
        <w:rPr>
          <w:rStyle w:val="CustomerProgramChar"/>
          <w:sz w:val="36"/>
        </w:rPr>
      </w:pPr>
      <w:r>
        <w:t>Bonnie User Guide</w:t>
      </w:r>
    </w:p>
    <w:p w14:paraId="4CB79BE2" w14:textId="780CB1C2" w:rsidR="00B9424E" w:rsidRDefault="005D0F02">
      <w:pPr>
        <w:pStyle w:val="Version"/>
      </w:pPr>
      <w:r>
        <w:t>Version 2.0</w:t>
      </w:r>
    </w:p>
    <w:p w14:paraId="3AE4048B" w14:textId="3CAB1DE7" w:rsidR="00B9424E" w:rsidRDefault="005D0F02">
      <w:pPr>
        <w:pStyle w:val="PubDate"/>
      </w:pPr>
      <w:r>
        <w:t>November 9</w:t>
      </w:r>
      <w:r w:rsidR="00E009DB">
        <w:t>, 2017</w:t>
      </w:r>
    </w:p>
    <w:p w14:paraId="588F215C" w14:textId="77777777" w:rsidR="00B9424E" w:rsidRDefault="00E009DB">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14:paraId="05FFB099" w14:textId="77777777" w:rsidR="00B9424E" w:rsidRDefault="00E009DB">
      <w:pPr>
        <w:pStyle w:val="Disclaimer"/>
        <w:spacing w:before="120" w:after="120"/>
      </w:pPr>
      <w:r>
        <w:t>© 2017, The MITRE Corporation. All Rights Reserved. Approved for Public Release. Distribution Unlimited 13-4297.</w:t>
      </w:r>
    </w:p>
    <w:p w14:paraId="3D269FD2" w14:textId="77777777" w:rsidR="00B9424E" w:rsidRDefault="00B9424E"/>
    <w:p w14:paraId="0DCE04A6" w14:textId="77777777" w:rsidR="00B9424E" w:rsidRDefault="00B9424E">
      <w:pPr>
        <w:sectPr w:rsidR="00B9424E">
          <w:headerReference w:type="default" r:id="rId12"/>
          <w:footerReference w:type="default" r:id="rId13"/>
          <w:pgSz w:w="12240" w:h="15840" w:code="1"/>
          <w:pgMar w:top="1440" w:right="1440" w:bottom="1440" w:left="1440" w:header="504" w:footer="504" w:gutter="0"/>
          <w:pgNumType w:fmt="lowerRoman" w:start="1"/>
          <w:cols w:space="720"/>
          <w:titlePg/>
        </w:sectPr>
      </w:pPr>
    </w:p>
    <w:p w14:paraId="3395011D" w14:textId="77777777" w:rsidR="00B9424E" w:rsidRDefault="00E009DB">
      <w:pPr>
        <w:pStyle w:val="FrontMatterHeader"/>
        <w:spacing w:after="120"/>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141"/>
        <w:gridCol w:w="2105"/>
        <w:gridCol w:w="2459"/>
        <w:gridCol w:w="3408"/>
      </w:tblGrid>
      <w:tr w:rsidR="00B9424E" w14:paraId="766DC67C" w14:textId="77777777">
        <w:trPr>
          <w:cantSplit/>
          <w:tblHeader/>
        </w:trPr>
        <w:tc>
          <w:tcPr>
            <w:tcW w:w="626"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65880D6" w14:textId="77777777" w:rsidR="00B9424E" w:rsidRDefault="00E009DB">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3C5380A3" w14:textId="77777777" w:rsidR="00B9424E" w:rsidRDefault="00E009DB">
            <w:pPr>
              <w:pStyle w:val="TableColumnHeading"/>
            </w:pPr>
            <w:r>
              <w:t>Date</w:t>
            </w:r>
          </w:p>
        </w:tc>
        <w:tc>
          <w:tcPr>
            <w:tcW w:w="134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6A7AC075" w14:textId="77777777" w:rsidR="00B9424E" w:rsidRDefault="00E009DB">
            <w:pPr>
              <w:pStyle w:val="TableColumnHeading"/>
            </w:pPr>
            <w:r>
              <w:t>Author / Owner</w:t>
            </w:r>
          </w:p>
        </w:tc>
        <w:tc>
          <w:tcPr>
            <w:tcW w:w="187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2364124" w14:textId="77777777" w:rsidR="00B9424E" w:rsidRDefault="00E009DB">
            <w:pPr>
              <w:pStyle w:val="TableColumnHeading"/>
            </w:pPr>
            <w:r>
              <w:t>Description of Change</w:t>
            </w:r>
          </w:p>
        </w:tc>
      </w:tr>
      <w:tr w:rsidR="00B9424E" w14:paraId="57234AAA"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C647D08" w14:textId="77777777" w:rsidR="00B9424E" w:rsidRDefault="00E009DB">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61D81BB" w14:textId="77777777" w:rsidR="00B9424E" w:rsidRDefault="00E009DB">
            <w:pPr>
              <w:pStyle w:val="TableText"/>
            </w:pPr>
            <w:r>
              <w:t>April 15, 2014</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506DD72" w14:textId="77777777" w:rsidR="00B9424E" w:rsidRDefault="00E009DB">
            <w:pPr>
              <w:pStyle w:val="TableText"/>
            </w:pPr>
            <w:r>
              <w:t>Andre Quina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436A1137" w14:textId="77777777" w:rsidR="00B9424E" w:rsidRDefault="00E009DB">
            <w:pPr>
              <w:pStyle w:val="TableText"/>
            </w:pPr>
            <w:r>
              <w:t>Initial draft</w:t>
            </w:r>
          </w:p>
        </w:tc>
      </w:tr>
      <w:tr w:rsidR="00B9424E" w14:paraId="05B7B004"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FF433DF" w14:textId="77777777" w:rsidR="00B9424E" w:rsidRDefault="00E009DB">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676E33A" w14:textId="77777777" w:rsidR="00B9424E" w:rsidRDefault="00E009DB">
            <w:pPr>
              <w:pStyle w:val="TableText"/>
            </w:pPr>
            <w:r>
              <w:t>July 18, 2014</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9F81398" w14:textId="77777777" w:rsidR="00B9424E" w:rsidRDefault="00E009DB">
            <w:pPr>
              <w:pStyle w:val="TableText"/>
            </w:pPr>
            <w:r>
              <w:t>Cristen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2D147ACC" w14:textId="77777777" w:rsidR="00B9424E" w:rsidRDefault="00E009DB">
            <w:pPr>
              <w:pStyle w:val="TableText"/>
            </w:pPr>
            <w:r>
              <w:t>Update for Bonnie v 1.1</w:t>
            </w:r>
          </w:p>
        </w:tc>
      </w:tr>
      <w:tr w:rsidR="00B9424E" w14:paraId="3A191043"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72E83D00" w14:textId="77777777" w:rsidR="00B9424E" w:rsidRDefault="00E009DB">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52792801" w14:textId="77777777" w:rsidR="00B9424E" w:rsidRDefault="00E009DB">
            <w:pPr>
              <w:pStyle w:val="TableText"/>
            </w:pPr>
            <w:r>
              <w:t>April 13, 2015</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0083B6" w14:textId="77777777" w:rsidR="00B9424E" w:rsidRDefault="00E009DB">
            <w:pPr>
              <w:pStyle w:val="TableText"/>
            </w:pPr>
            <w:r>
              <w:t>Cristen Jones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67C98C52" w14:textId="77777777" w:rsidR="00B9424E" w:rsidRDefault="00E009DB">
            <w:pPr>
              <w:pStyle w:val="TableText"/>
            </w:pPr>
            <w:r>
              <w:t>Update for Bonnie v 1.3</w:t>
            </w:r>
          </w:p>
        </w:tc>
      </w:tr>
      <w:tr w:rsidR="00B9424E" w14:paraId="599D482D" w14:textId="77777777">
        <w:trPr>
          <w:cantSplit/>
        </w:trPr>
        <w:tc>
          <w:tcPr>
            <w:tcW w:w="626" w:type="pct"/>
            <w:tcBorders>
              <w:top w:val="single" w:sz="4" w:space="0" w:color="auto"/>
              <w:left w:val="single" w:sz="4" w:space="0" w:color="000000"/>
              <w:bottom w:val="single" w:sz="4" w:space="0" w:color="000000"/>
              <w:right w:val="single" w:sz="4" w:space="0" w:color="000000"/>
            </w:tcBorders>
            <w:shd w:val="clear" w:color="000080" w:fill="FFFFFF"/>
          </w:tcPr>
          <w:p w14:paraId="6E91B872" w14:textId="77777777" w:rsidR="00B9424E" w:rsidRDefault="00E009DB">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14:paraId="675DF302" w14:textId="77777777" w:rsidR="00B9424E" w:rsidRDefault="00E009DB">
            <w:pPr>
              <w:pStyle w:val="TableText"/>
            </w:pPr>
            <w:r>
              <w:t>January 13, 2016</w:t>
            </w:r>
          </w:p>
        </w:tc>
        <w:tc>
          <w:tcPr>
            <w:tcW w:w="1349" w:type="pct"/>
            <w:tcBorders>
              <w:top w:val="single" w:sz="4" w:space="0" w:color="auto"/>
              <w:left w:val="single" w:sz="4" w:space="0" w:color="000000"/>
              <w:bottom w:val="single" w:sz="4" w:space="0" w:color="000000"/>
              <w:right w:val="single" w:sz="4" w:space="0" w:color="000000"/>
            </w:tcBorders>
            <w:shd w:val="clear" w:color="000080" w:fill="FFFFFF"/>
          </w:tcPr>
          <w:p w14:paraId="1A408ED6" w14:textId="77777777" w:rsidR="00B9424E" w:rsidRDefault="00E009DB">
            <w:pPr>
              <w:pStyle w:val="TableText"/>
            </w:pPr>
            <w:r>
              <w:t>Pace Ricciardelli / MITRE</w:t>
            </w:r>
          </w:p>
        </w:tc>
        <w:tc>
          <w:tcPr>
            <w:tcW w:w="1870" w:type="pct"/>
            <w:tcBorders>
              <w:top w:val="single" w:sz="4" w:space="0" w:color="auto"/>
              <w:left w:val="single" w:sz="4" w:space="0" w:color="000000"/>
              <w:bottom w:val="single" w:sz="4" w:space="0" w:color="000000"/>
              <w:right w:val="single" w:sz="4" w:space="0" w:color="000000"/>
            </w:tcBorders>
            <w:shd w:val="clear" w:color="000080" w:fill="FFFFFF"/>
          </w:tcPr>
          <w:p w14:paraId="39B46BED" w14:textId="77777777" w:rsidR="00B9424E" w:rsidRDefault="00E009DB">
            <w:pPr>
              <w:pStyle w:val="TableText"/>
            </w:pPr>
            <w:r>
              <w:t>Update for Bonnie v 1.4</w:t>
            </w:r>
          </w:p>
        </w:tc>
      </w:tr>
      <w:tr w:rsidR="00B9424E" w14:paraId="172AEF72"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01E6C177" w14:textId="77777777" w:rsidR="00B9424E" w:rsidRDefault="00E009DB">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C98A0EA" w14:textId="77777777" w:rsidR="00B9424E" w:rsidRDefault="00E009DB">
            <w:pPr>
              <w:pStyle w:val="TableText"/>
            </w:pPr>
            <w:r>
              <w:t>November 18, 2016</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661EAB4" w14:textId="77777777" w:rsidR="00B9424E" w:rsidRDefault="00E009DB">
            <w:pPr>
              <w:pStyle w:val="TableText"/>
            </w:pPr>
            <w:r>
              <w:t>David Connolly and Lizzie DeYoung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575E6FB" w14:textId="77777777" w:rsidR="00B9424E" w:rsidRDefault="00E009DB">
            <w:pPr>
              <w:pStyle w:val="TableText"/>
            </w:pPr>
            <w:r>
              <w:t>Update for Bonnie v 1.5</w:t>
            </w:r>
          </w:p>
        </w:tc>
      </w:tr>
      <w:tr w:rsidR="00B9424E" w14:paraId="64E8BE81" w14:textId="77777777">
        <w:trPr>
          <w:cantSplit/>
          <w:trHeight w:val="107"/>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6530AE18" w14:textId="77777777" w:rsidR="00B9424E" w:rsidRDefault="00E009DB">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793CC14" w14:textId="77777777" w:rsidR="00B9424E" w:rsidRDefault="00E009DB">
            <w:pPr>
              <w:pStyle w:val="TableText"/>
            </w:pPr>
            <w:r>
              <w:t>January 4,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1C08CA53" w14:textId="77777777" w:rsidR="00B9424E" w:rsidRDefault="00E009DB">
            <w:pPr>
              <w:pStyle w:val="TableText"/>
            </w:pPr>
            <w:r>
              <w:t>Kristian Mulcahy and Chris Tohline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8468854" w14:textId="77777777" w:rsidR="00B9424E" w:rsidRDefault="00E009DB">
            <w:pPr>
              <w:pStyle w:val="TableText"/>
            </w:pPr>
            <w:r>
              <w:t>Update for Bonnie v 1.6</w:t>
            </w:r>
          </w:p>
        </w:tc>
      </w:tr>
      <w:tr w:rsidR="00B9424E" w14:paraId="5ED8EA8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4FE13959" w14:textId="77777777" w:rsidR="00B9424E" w:rsidRDefault="00E009DB">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E61E70C" w14:textId="77777777" w:rsidR="00B9424E" w:rsidRDefault="00E009DB">
            <w:pPr>
              <w:pStyle w:val="TableText"/>
            </w:pPr>
            <w:r>
              <w:t>June 8,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5CE9776C" w14:textId="77777777" w:rsidR="00B9424E" w:rsidRDefault="00E009DB">
            <w:pPr>
              <w:pStyle w:val="TableText"/>
            </w:pPr>
            <w:r>
              <w:t>Chris Tohline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03974FB1" w14:textId="77777777" w:rsidR="00B9424E" w:rsidRDefault="00E009DB">
            <w:pPr>
              <w:pStyle w:val="TableText"/>
            </w:pPr>
            <w:r>
              <w:t>Update for Bonnie v 1.6.5</w:t>
            </w:r>
          </w:p>
        </w:tc>
      </w:tr>
      <w:tr w:rsidR="00B9424E" w14:paraId="6ECD2F7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A58530B" w14:textId="00DEA135" w:rsidR="00B9424E" w:rsidRDefault="005D0F02">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0976BF1E" w14:textId="1C765415" w:rsidR="00B9424E" w:rsidRDefault="005D0F02">
            <w:pPr>
              <w:pStyle w:val="TableText"/>
            </w:pPr>
            <w:r>
              <w:t>November 9, 2017</w:t>
            </w: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2B8E8784" w14:textId="18B6F472" w:rsidR="00B9424E" w:rsidRDefault="005D0F02">
            <w:pPr>
              <w:pStyle w:val="TableText"/>
            </w:pPr>
            <w:r>
              <w:t>Rose Almonte, Lizzie Charbonneau, Chris Tohline</w:t>
            </w:r>
            <w:r w:rsidR="00C71FAA">
              <w:t>, Jenn Reed</w:t>
            </w:r>
            <w:r>
              <w:t xml:space="preserve"> / MITRE</w:t>
            </w: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15F18D7A" w14:textId="4E3CB8B7" w:rsidR="00B9424E" w:rsidRDefault="005D0F02">
            <w:pPr>
              <w:pStyle w:val="TableText"/>
            </w:pPr>
            <w:r>
              <w:t>Update in preparation for Bonnie v 2.0</w:t>
            </w:r>
          </w:p>
        </w:tc>
      </w:tr>
      <w:tr w:rsidR="00B9424E" w14:paraId="41B367C9"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50A330F6"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1F9A3EE3"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7B6B450E"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5D452BEF" w14:textId="77777777" w:rsidR="00B9424E" w:rsidRDefault="00B9424E">
            <w:pPr>
              <w:pStyle w:val="TableText"/>
            </w:pPr>
          </w:p>
        </w:tc>
      </w:tr>
      <w:tr w:rsidR="00B9424E" w14:paraId="46910FC7" w14:textId="77777777">
        <w:trPr>
          <w:cantSplit/>
        </w:trPr>
        <w:tc>
          <w:tcPr>
            <w:tcW w:w="626" w:type="pct"/>
            <w:tcBorders>
              <w:top w:val="single" w:sz="4" w:space="0" w:color="000000"/>
              <w:left w:val="single" w:sz="4" w:space="0" w:color="000000"/>
              <w:bottom w:val="single" w:sz="4" w:space="0" w:color="000000"/>
              <w:right w:val="single" w:sz="4" w:space="0" w:color="000000"/>
            </w:tcBorders>
            <w:shd w:val="clear" w:color="000080" w:fill="FFFFFF"/>
          </w:tcPr>
          <w:p w14:paraId="1AA15C71" w14:textId="77777777" w:rsidR="00B9424E" w:rsidRDefault="00B9424E">
            <w:pPr>
              <w:pStyle w:val="TableTextCenter"/>
            </w:pP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14:paraId="3B642D66" w14:textId="77777777" w:rsidR="00B9424E" w:rsidRDefault="00B9424E">
            <w:pPr>
              <w:pStyle w:val="TableText"/>
            </w:pPr>
          </w:p>
        </w:tc>
        <w:tc>
          <w:tcPr>
            <w:tcW w:w="1349" w:type="pct"/>
            <w:tcBorders>
              <w:top w:val="single" w:sz="4" w:space="0" w:color="000000"/>
              <w:left w:val="single" w:sz="4" w:space="0" w:color="000000"/>
              <w:bottom w:val="single" w:sz="4" w:space="0" w:color="000000"/>
              <w:right w:val="single" w:sz="4" w:space="0" w:color="000000"/>
            </w:tcBorders>
            <w:shd w:val="clear" w:color="000080" w:fill="FFFFFF"/>
          </w:tcPr>
          <w:p w14:paraId="0D2E6D70" w14:textId="77777777" w:rsidR="00B9424E" w:rsidRDefault="00B9424E">
            <w:pPr>
              <w:pStyle w:val="TableText"/>
            </w:pPr>
          </w:p>
        </w:tc>
        <w:tc>
          <w:tcPr>
            <w:tcW w:w="1870" w:type="pct"/>
            <w:tcBorders>
              <w:top w:val="single" w:sz="4" w:space="0" w:color="000000"/>
              <w:left w:val="single" w:sz="4" w:space="0" w:color="000000"/>
              <w:bottom w:val="single" w:sz="4" w:space="0" w:color="000000"/>
              <w:right w:val="single" w:sz="4" w:space="0" w:color="000000"/>
            </w:tcBorders>
            <w:shd w:val="clear" w:color="000080" w:fill="FFFFFF"/>
          </w:tcPr>
          <w:p w14:paraId="49290AD3" w14:textId="77777777" w:rsidR="00B9424E" w:rsidRDefault="00B9424E">
            <w:pPr>
              <w:pStyle w:val="TableText"/>
            </w:pPr>
          </w:p>
        </w:tc>
      </w:tr>
    </w:tbl>
    <w:p w14:paraId="461717F0" w14:textId="77777777" w:rsidR="00B9424E" w:rsidRDefault="00B9424E">
      <w:pPr>
        <w:pStyle w:val="LineSpacer"/>
        <w:spacing w:after="120"/>
      </w:pPr>
    </w:p>
    <w:p w14:paraId="7EFE396F" w14:textId="77777777" w:rsidR="00B9424E" w:rsidRDefault="00B9424E">
      <w:pPr>
        <w:pStyle w:val="TableText"/>
        <w:spacing w:before="0" w:after="120"/>
      </w:pPr>
    </w:p>
    <w:p w14:paraId="79EE6310" w14:textId="77777777" w:rsidR="00B9424E" w:rsidRDefault="00B9424E">
      <w:pPr>
        <w:sectPr w:rsidR="00B9424E">
          <w:headerReference w:type="first" r:id="rId14"/>
          <w:footerReference w:type="first" r:id="rId15"/>
          <w:pgSz w:w="12240" w:h="15840" w:code="1"/>
          <w:pgMar w:top="1440" w:right="1440" w:bottom="1440" w:left="1440" w:header="504" w:footer="504" w:gutter="0"/>
          <w:pgNumType w:fmt="lowerRoman" w:start="1"/>
          <w:cols w:space="720"/>
          <w:titlePg/>
        </w:sectPr>
      </w:pPr>
    </w:p>
    <w:bookmarkEnd w:id="0"/>
    <w:p w14:paraId="495B53E0" w14:textId="77777777" w:rsidR="00B9424E" w:rsidRDefault="00E009DB">
      <w:pPr>
        <w:pStyle w:val="FrontMatterHeader"/>
        <w:spacing w:after="120"/>
      </w:pPr>
      <w:r>
        <w:lastRenderedPageBreak/>
        <w:t>Table of Contents</w:t>
      </w:r>
    </w:p>
    <w:p w14:paraId="0A5A0D93" w14:textId="77777777" w:rsidR="00AF3681" w:rsidRDefault="00E009DB">
      <w:pPr>
        <w:pStyle w:val="TOC1"/>
        <w:rPr>
          <w:rFonts w:asciiTheme="minorHAnsi" w:eastAsiaTheme="minorEastAsia" w:hAnsiTheme="minorHAnsi" w:cstheme="minorBidi"/>
          <w:b w:val="0"/>
          <w:sz w:val="24"/>
          <w:szCs w:val="24"/>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498328990" w:history="1">
        <w:r w:rsidR="00AF3681" w:rsidRPr="00573668">
          <w:rPr>
            <w:rStyle w:val="Hyperlink"/>
          </w:rPr>
          <w:t>1.</w:t>
        </w:r>
        <w:r w:rsidR="00AF3681">
          <w:rPr>
            <w:rFonts w:asciiTheme="minorHAnsi" w:eastAsiaTheme="minorEastAsia" w:hAnsiTheme="minorHAnsi" w:cstheme="minorBidi"/>
            <w:b w:val="0"/>
            <w:sz w:val="24"/>
            <w:szCs w:val="24"/>
          </w:rPr>
          <w:tab/>
        </w:r>
        <w:r w:rsidR="00AF3681" w:rsidRPr="00573668">
          <w:rPr>
            <w:rStyle w:val="Hyperlink"/>
          </w:rPr>
          <w:t>Introduction</w:t>
        </w:r>
        <w:r w:rsidR="00AF3681">
          <w:rPr>
            <w:webHidden/>
          </w:rPr>
          <w:tab/>
        </w:r>
        <w:r w:rsidR="00AF3681">
          <w:rPr>
            <w:webHidden/>
          </w:rPr>
          <w:fldChar w:fldCharType="begin"/>
        </w:r>
        <w:r w:rsidR="00AF3681">
          <w:rPr>
            <w:webHidden/>
          </w:rPr>
          <w:instrText xml:space="preserve"> PAGEREF _Toc498328990 \h </w:instrText>
        </w:r>
        <w:r w:rsidR="00AF3681">
          <w:rPr>
            <w:webHidden/>
          </w:rPr>
        </w:r>
        <w:r w:rsidR="00AF3681">
          <w:rPr>
            <w:webHidden/>
          </w:rPr>
          <w:fldChar w:fldCharType="separate"/>
        </w:r>
        <w:r w:rsidR="001A586F">
          <w:rPr>
            <w:webHidden/>
          </w:rPr>
          <w:t>1</w:t>
        </w:r>
        <w:r w:rsidR="00AF3681">
          <w:rPr>
            <w:webHidden/>
          </w:rPr>
          <w:fldChar w:fldCharType="end"/>
        </w:r>
      </w:hyperlink>
    </w:p>
    <w:p w14:paraId="3BC76CD6" w14:textId="77777777" w:rsidR="00AF3681" w:rsidRDefault="00AF3681">
      <w:pPr>
        <w:pStyle w:val="TOC2"/>
        <w:rPr>
          <w:rFonts w:asciiTheme="minorHAnsi" w:eastAsiaTheme="minorEastAsia" w:hAnsiTheme="minorHAnsi" w:cstheme="minorBidi"/>
          <w:szCs w:val="24"/>
        </w:rPr>
      </w:pPr>
      <w:hyperlink w:anchor="_Toc498328991" w:history="1">
        <w:r w:rsidRPr="00573668">
          <w:rPr>
            <w:rStyle w:val="Hyperlink"/>
          </w:rPr>
          <w:t>1.1</w:t>
        </w:r>
        <w:r>
          <w:rPr>
            <w:rFonts w:asciiTheme="minorHAnsi" w:eastAsiaTheme="minorEastAsia" w:hAnsiTheme="minorHAnsi" w:cstheme="minorBidi"/>
            <w:szCs w:val="24"/>
          </w:rPr>
          <w:tab/>
        </w:r>
        <w:r w:rsidRPr="00573668">
          <w:rPr>
            <w:rStyle w:val="Hyperlink"/>
          </w:rPr>
          <w:t>Background</w:t>
        </w:r>
        <w:r>
          <w:rPr>
            <w:webHidden/>
          </w:rPr>
          <w:tab/>
        </w:r>
        <w:r>
          <w:rPr>
            <w:webHidden/>
          </w:rPr>
          <w:fldChar w:fldCharType="begin"/>
        </w:r>
        <w:r>
          <w:rPr>
            <w:webHidden/>
          </w:rPr>
          <w:instrText xml:space="preserve"> PAGEREF _Toc498328991 \h </w:instrText>
        </w:r>
        <w:r>
          <w:rPr>
            <w:webHidden/>
          </w:rPr>
        </w:r>
        <w:r>
          <w:rPr>
            <w:webHidden/>
          </w:rPr>
          <w:fldChar w:fldCharType="separate"/>
        </w:r>
        <w:r w:rsidR="001A586F">
          <w:rPr>
            <w:webHidden/>
          </w:rPr>
          <w:t>1</w:t>
        </w:r>
        <w:r>
          <w:rPr>
            <w:webHidden/>
          </w:rPr>
          <w:fldChar w:fldCharType="end"/>
        </w:r>
      </w:hyperlink>
    </w:p>
    <w:p w14:paraId="6CA71C90" w14:textId="77777777" w:rsidR="00AF3681" w:rsidRDefault="00AF3681">
      <w:pPr>
        <w:pStyle w:val="TOC2"/>
        <w:rPr>
          <w:rFonts w:asciiTheme="minorHAnsi" w:eastAsiaTheme="minorEastAsia" w:hAnsiTheme="minorHAnsi" w:cstheme="minorBidi"/>
          <w:szCs w:val="24"/>
        </w:rPr>
      </w:pPr>
      <w:hyperlink w:anchor="_Toc498328992" w:history="1">
        <w:r w:rsidRPr="00573668">
          <w:rPr>
            <w:rStyle w:val="Hyperlink"/>
          </w:rPr>
          <w:t>1.2</w:t>
        </w:r>
        <w:r>
          <w:rPr>
            <w:rFonts w:asciiTheme="minorHAnsi" w:eastAsiaTheme="minorEastAsia" w:hAnsiTheme="minorHAnsi" w:cstheme="minorBidi"/>
            <w:szCs w:val="24"/>
          </w:rPr>
          <w:tab/>
        </w:r>
        <w:r w:rsidRPr="00573668">
          <w:rPr>
            <w:rStyle w:val="Hyperlink"/>
          </w:rPr>
          <w:t>Purpose</w:t>
        </w:r>
        <w:r>
          <w:rPr>
            <w:webHidden/>
          </w:rPr>
          <w:tab/>
        </w:r>
        <w:r>
          <w:rPr>
            <w:webHidden/>
          </w:rPr>
          <w:fldChar w:fldCharType="begin"/>
        </w:r>
        <w:r>
          <w:rPr>
            <w:webHidden/>
          </w:rPr>
          <w:instrText xml:space="preserve"> PAGEREF _Toc498328992 \h </w:instrText>
        </w:r>
        <w:r>
          <w:rPr>
            <w:webHidden/>
          </w:rPr>
        </w:r>
        <w:r>
          <w:rPr>
            <w:webHidden/>
          </w:rPr>
          <w:fldChar w:fldCharType="separate"/>
        </w:r>
        <w:r w:rsidR="001A586F">
          <w:rPr>
            <w:webHidden/>
          </w:rPr>
          <w:t>1</w:t>
        </w:r>
        <w:r>
          <w:rPr>
            <w:webHidden/>
          </w:rPr>
          <w:fldChar w:fldCharType="end"/>
        </w:r>
      </w:hyperlink>
    </w:p>
    <w:p w14:paraId="61FFC3CF" w14:textId="77777777" w:rsidR="00AF3681" w:rsidRDefault="00AF3681">
      <w:pPr>
        <w:pStyle w:val="TOC2"/>
        <w:rPr>
          <w:rFonts w:asciiTheme="minorHAnsi" w:eastAsiaTheme="minorEastAsia" w:hAnsiTheme="minorHAnsi" w:cstheme="minorBidi"/>
          <w:szCs w:val="24"/>
        </w:rPr>
      </w:pPr>
      <w:hyperlink w:anchor="_Toc498328993" w:history="1">
        <w:r w:rsidRPr="00573668">
          <w:rPr>
            <w:rStyle w:val="Hyperlink"/>
          </w:rPr>
          <w:t>1.3</w:t>
        </w:r>
        <w:r>
          <w:rPr>
            <w:rFonts w:asciiTheme="minorHAnsi" w:eastAsiaTheme="minorEastAsia" w:hAnsiTheme="minorHAnsi" w:cstheme="minorBidi"/>
            <w:szCs w:val="24"/>
          </w:rPr>
          <w:tab/>
        </w:r>
        <w:r w:rsidRPr="00573668">
          <w:rPr>
            <w:rStyle w:val="Hyperlink"/>
          </w:rPr>
          <w:t>Application Description</w:t>
        </w:r>
        <w:r>
          <w:rPr>
            <w:webHidden/>
          </w:rPr>
          <w:tab/>
        </w:r>
        <w:r>
          <w:rPr>
            <w:webHidden/>
          </w:rPr>
          <w:fldChar w:fldCharType="begin"/>
        </w:r>
        <w:r>
          <w:rPr>
            <w:webHidden/>
          </w:rPr>
          <w:instrText xml:space="preserve"> PAGEREF _Toc498328993 \h </w:instrText>
        </w:r>
        <w:r>
          <w:rPr>
            <w:webHidden/>
          </w:rPr>
        </w:r>
        <w:r>
          <w:rPr>
            <w:webHidden/>
          </w:rPr>
          <w:fldChar w:fldCharType="separate"/>
        </w:r>
        <w:r w:rsidR="001A586F">
          <w:rPr>
            <w:webHidden/>
          </w:rPr>
          <w:t>1</w:t>
        </w:r>
        <w:r>
          <w:rPr>
            <w:webHidden/>
          </w:rPr>
          <w:fldChar w:fldCharType="end"/>
        </w:r>
      </w:hyperlink>
    </w:p>
    <w:p w14:paraId="2C07D403" w14:textId="77777777" w:rsidR="00AF3681" w:rsidRDefault="00AF3681">
      <w:pPr>
        <w:pStyle w:val="TOC1"/>
        <w:rPr>
          <w:rFonts w:asciiTheme="minorHAnsi" w:eastAsiaTheme="minorEastAsia" w:hAnsiTheme="minorHAnsi" w:cstheme="minorBidi"/>
          <w:b w:val="0"/>
          <w:sz w:val="24"/>
          <w:szCs w:val="24"/>
        </w:rPr>
      </w:pPr>
      <w:hyperlink w:anchor="_Toc498328994" w:history="1">
        <w:r w:rsidRPr="00573668">
          <w:rPr>
            <w:rStyle w:val="Hyperlink"/>
          </w:rPr>
          <w:t>2.</w:t>
        </w:r>
        <w:r>
          <w:rPr>
            <w:rFonts w:asciiTheme="minorHAnsi" w:eastAsiaTheme="minorEastAsia" w:hAnsiTheme="minorHAnsi" w:cstheme="minorBidi"/>
            <w:b w:val="0"/>
            <w:sz w:val="24"/>
            <w:szCs w:val="24"/>
          </w:rPr>
          <w:tab/>
        </w:r>
        <w:r w:rsidRPr="00573668">
          <w:rPr>
            <w:rStyle w:val="Hyperlink"/>
          </w:rPr>
          <w:t>User Account Creation</w:t>
        </w:r>
        <w:r>
          <w:rPr>
            <w:webHidden/>
          </w:rPr>
          <w:tab/>
        </w:r>
        <w:r>
          <w:rPr>
            <w:webHidden/>
          </w:rPr>
          <w:fldChar w:fldCharType="begin"/>
        </w:r>
        <w:r>
          <w:rPr>
            <w:webHidden/>
          </w:rPr>
          <w:instrText xml:space="preserve"> PAGEREF _Toc498328994 \h </w:instrText>
        </w:r>
        <w:r>
          <w:rPr>
            <w:webHidden/>
          </w:rPr>
        </w:r>
        <w:r>
          <w:rPr>
            <w:webHidden/>
          </w:rPr>
          <w:fldChar w:fldCharType="separate"/>
        </w:r>
        <w:r w:rsidR="001A586F">
          <w:rPr>
            <w:webHidden/>
          </w:rPr>
          <w:t>3</w:t>
        </w:r>
        <w:r>
          <w:rPr>
            <w:webHidden/>
          </w:rPr>
          <w:fldChar w:fldCharType="end"/>
        </w:r>
      </w:hyperlink>
    </w:p>
    <w:p w14:paraId="435D3B93" w14:textId="77777777" w:rsidR="00AF3681" w:rsidRDefault="00AF3681">
      <w:pPr>
        <w:pStyle w:val="TOC2"/>
        <w:rPr>
          <w:rFonts w:asciiTheme="minorHAnsi" w:eastAsiaTheme="minorEastAsia" w:hAnsiTheme="minorHAnsi" w:cstheme="minorBidi"/>
          <w:szCs w:val="24"/>
        </w:rPr>
      </w:pPr>
      <w:hyperlink w:anchor="_Toc498328995" w:history="1">
        <w:r w:rsidRPr="00573668">
          <w:rPr>
            <w:rStyle w:val="Hyperlink"/>
          </w:rPr>
          <w:t>2.1</w:t>
        </w:r>
        <w:r>
          <w:rPr>
            <w:rFonts w:asciiTheme="minorHAnsi" w:eastAsiaTheme="minorEastAsia" w:hAnsiTheme="minorHAnsi" w:cstheme="minorBidi"/>
            <w:szCs w:val="24"/>
          </w:rPr>
          <w:tab/>
        </w:r>
        <w:r w:rsidRPr="00573668">
          <w:rPr>
            <w:rStyle w:val="Hyperlink"/>
          </w:rPr>
          <w:t>Login Page</w:t>
        </w:r>
        <w:r>
          <w:rPr>
            <w:webHidden/>
          </w:rPr>
          <w:tab/>
        </w:r>
        <w:r>
          <w:rPr>
            <w:webHidden/>
          </w:rPr>
          <w:fldChar w:fldCharType="begin"/>
        </w:r>
        <w:r>
          <w:rPr>
            <w:webHidden/>
          </w:rPr>
          <w:instrText xml:space="preserve"> PAGEREF _Toc498328995 \h </w:instrText>
        </w:r>
        <w:r>
          <w:rPr>
            <w:webHidden/>
          </w:rPr>
        </w:r>
        <w:r>
          <w:rPr>
            <w:webHidden/>
          </w:rPr>
          <w:fldChar w:fldCharType="separate"/>
        </w:r>
        <w:r w:rsidR="001A586F">
          <w:rPr>
            <w:webHidden/>
          </w:rPr>
          <w:t>3</w:t>
        </w:r>
        <w:r>
          <w:rPr>
            <w:webHidden/>
          </w:rPr>
          <w:fldChar w:fldCharType="end"/>
        </w:r>
      </w:hyperlink>
    </w:p>
    <w:p w14:paraId="6AC350FD" w14:textId="77777777" w:rsidR="00AF3681" w:rsidRDefault="00AF3681">
      <w:pPr>
        <w:pStyle w:val="TOC2"/>
        <w:rPr>
          <w:rFonts w:asciiTheme="minorHAnsi" w:eastAsiaTheme="minorEastAsia" w:hAnsiTheme="minorHAnsi" w:cstheme="minorBidi"/>
          <w:szCs w:val="24"/>
        </w:rPr>
      </w:pPr>
      <w:hyperlink w:anchor="_Toc498328996" w:history="1">
        <w:r w:rsidRPr="00573668">
          <w:rPr>
            <w:rStyle w:val="Hyperlink"/>
          </w:rPr>
          <w:t>2.2</w:t>
        </w:r>
        <w:r>
          <w:rPr>
            <w:rFonts w:asciiTheme="minorHAnsi" w:eastAsiaTheme="minorEastAsia" w:hAnsiTheme="minorHAnsi" w:cstheme="minorBidi"/>
            <w:szCs w:val="24"/>
          </w:rPr>
          <w:tab/>
        </w:r>
        <w:r w:rsidRPr="00573668">
          <w:rPr>
            <w:rStyle w:val="Hyperlink"/>
          </w:rPr>
          <w:t>Creating a New User</w:t>
        </w:r>
        <w:r>
          <w:rPr>
            <w:webHidden/>
          </w:rPr>
          <w:tab/>
        </w:r>
        <w:r>
          <w:rPr>
            <w:webHidden/>
          </w:rPr>
          <w:fldChar w:fldCharType="begin"/>
        </w:r>
        <w:r>
          <w:rPr>
            <w:webHidden/>
          </w:rPr>
          <w:instrText xml:space="preserve"> PAGEREF _Toc498328996 \h </w:instrText>
        </w:r>
        <w:r>
          <w:rPr>
            <w:webHidden/>
          </w:rPr>
        </w:r>
        <w:r>
          <w:rPr>
            <w:webHidden/>
          </w:rPr>
          <w:fldChar w:fldCharType="separate"/>
        </w:r>
        <w:r w:rsidR="001A586F">
          <w:rPr>
            <w:webHidden/>
          </w:rPr>
          <w:t>3</w:t>
        </w:r>
        <w:r>
          <w:rPr>
            <w:webHidden/>
          </w:rPr>
          <w:fldChar w:fldCharType="end"/>
        </w:r>
      </w:hyperlink>
    </w:p>
    <w:p w14:paraId="6206EAE6" w14:textId="77777777" w:rsidR="00AF3681" w:rsidRDefault="00AF3681">
      <w:pPr>
        <w:pStyle w:val="TOC2"/>
        <w:rPr>
          <w:rFonts w:asciiTheme="minorHAnsi" w:eastAsiaTheme="minorEastAsia" w:hAnsiTheme="minorHAnsi" w:cstheme="minorBidi"/>
          <w:szCs w:val="24"/>
        </w:rPr>
      </w:pPr>
      <w:hyperlink w:anchor="_Toc498328997" w:history="1">
        <w:r w:rsidRPr="00573668">
          <w:rPr>
            <w:rStyle w:val="Hyperlink"/>
          </w:rPr>
          <w:t>2.3</w:t>
        </w:r>
        <w:r>
          <w:rPr>
            <w:rFonts w:asciiTheme="minorHAnsi" w:eastAsiaTheme="minorEastAsia" w:hAnsiTheme="minorHAnsi" w:cstheme="minorBidi"/>
            <w:szCs w:val="24"/>
          </w:rPr>
          <w:tab/>
        </w:r>
        <w:r w:rsidRPr="00573668">
          <w:rPr>
            <w:rStyle w:val="Hyperlink"/>
          </w:rPr>
          <w:t>Resetting a Password</w:t>
        </w:r>
        <w:r>
          <w:rPr>
            <w:webHidden/>
          </w:rPr>
          <w:tab/>
        </w:r>
        <w:r>
          <w:rPr>
            <w:webHidden/>
          </w:rPr>
          <w:fldChar w:fldCharType="begin"/>
        </w:r>
        <w:r>
          <w:rPr>
            <w:webHidden/>
          </w:rPr>
          <w:instrText xml:space="preserve"> PAGEREF _Toc498328997 \h </w:instrText>
        </w:r>
        <w:r>
          <w:rPr>
            <w:webHidden/>
          </w:rPr>
        </w:r>
        <w:r>
          <w:rPr>
            <w:webHidden/>
          </w:rPr>
          <w:fldChar w:fldCharType="separate"/>
        </w:r>
        <w:r w:rsidR="001A586F">
          <w:rPr>
            <w:webHidden/>
          </w:rPr>
          <w:t>4</w:t>
        </w:r>
        <w:r>
          <w:rPr>
            <w:webHidden/>
          </w:rPr>
          <w:fldChar w:fldCharType="end"/>
        </w:r>
      </w:hyperlink>
    </w:p>
    <w:p w14:paraId="3E6E7676" w14:textId="77777777" w:rsidR="00AF3681" w:rsidRDefault="00AF3681">
      <w:pPr>
        <w:pStyle w:val="TOC2"/>
        <w:rPr>
          <w:rFonts w:asciiTheme="minorHAnsi" w:eastAsiaTheme="minorEastAsia" w:hAnsiTheme="minorHAnsi" w:cstheme="minorBidi"/>
          <w:szCs w:val="24"/>
        </w:rPr>
      </w:pPr>
      <w:hyperlink w:anchor="_Toc498328998" w:history="1">
        <w:r w:rsidRPr="00573668">
          <w:rPr>
            <w:rStyle w:val="Hyperlink"/>
          </w:rPr>
          <w:t>2.4</w:t>
        </w:r>
        <w:r>
          <w:rPr>
            <w:rFonts w:asciiTheme="minorHAnsi" w:eastAsiaTheme="minorEastAsia" w:hAnsiTheme="minorHAnsi" w:cstheme="minorBidi"/>
            <w:szCs w:val="24"/>
          </w:rPr>
          <w:tab/>
        </w:r>
        <w:r w:rsidRPr="00573668">
          <w:rPr>
            <w:rStyle w:val="Hyperlink"/>
          </w:rPr>
          <w:t>Account Management</w:t>
        </w:r>
        <w:r>
          <w:rPr>
            <w:webHidden/>
          </w:rPr>
          <w:tab/>
        </w:r>
        <w:r>
          <w:rPr>
            <w:webHidden/>
          </w:rPr>
          <w:fldChar w:fldCharType="begin"/>
        </w:r>
        <w:r>
          <w:rPr>
            <w:webHidden/>
          </w:rPr>
          <w:instrText xml:space="preserve"> PAGEREF _Toc498328998 \h </w:instrText>
        </w:r>
        <w:r>
          <w:rPr>
            <w:webHidden/>
          </w:rPr>
        </w:r>
        <w:r>
          <w:rPr>
            <w:webHidden/>
          </w:rPr>
          <w:fldChar w:fldCharType="separate"/>
        </w:r>
        <w:r w:rsidR="001A586F">
          <w:rPr>
            <w:webHidden/>
          </w:rPr>
          <w:t>5</w:t>
        </w:r>
        <w:r>
          <w:rPr>
            <w:webHidden/>
          </w:rPr>
          <w:fldChar w:fldCharType="end"/>
        </w:r>
      </w:hyperlink>
    </w:p>
    <w:p w14:paraId="2EC35ED7" w14:textId="77777777" w:rsidR="00AF3681" w:rsidRDefault="00AF3681">
      <w:pPr>
        <w:pStyle w:val="TOC1"/>
        <w:rPr>
          <w:rFonts w:asciiTheme="minorHAnsi" w:eastAsiaTheme="minorEastAsia" w:hAnsiTheme="minorHAnsi" w:cstheme="minorBidi"/>
          <w:b w:val="0"/>
          <w:sz w:val="24"/>
          <w:szCs w:val="24"/>
        </w:rPr>
      </w:pPr>
      <w:hyperlink w:anchor="_Toc498328999" w:history="1">
        <w:r w:rsidRPr="00573668">
          <w:rPr>
            <w:rStyle w:val="Hyperlink"/>
          </w:rPr>
          <w:t>3.</w:t>
        </w:r>
        <w:r>
          <w:rPr>
            <w:rFonts w:asciiTheme="minorHAnsi" w:eastAsiaTheme="minorEastAsia" w:hAnsiTheme="minorHAnsi" w:cstheme="minorBidi"/>
            <w:b w:val="0"/>
            <w:sz w:val="24"/>
            <w:szCs w:val="24"/>
          </w:rPr>
          <w:tab/>
        </w:r>
        <w:r w:rsidRPr="00573668">
          <w:rPr>
            <w:rStyle w:val="Hyperlink"/>
          </w:rPr>
          <w:t>Measure Dashboard</w:t>
        </w:r>
        <w:r>
          <w:rPr>
            <w:webHidden/>
          </w:rPr>
          <w:tab/>
        </w:r>
        <w:r>
          <w:rPr>
            <w:webHidden/>
          </w:rPr>
          <w:fldChar w:fldCharType="begin"/>
        </w:r>
        <w:r>
          <w:rPr>
            <w:webHidden/>
          </w:rPr>
          <w:instrText xml:space="preserve"> PAGEREF _Toc498328999 \h </w:instrText>
        </w:r>
        <w:r>
          <w:rPr>
            <w:webHidden/>
          </w:rPr>
        </w:r>
        <w:r>
          <w:rPr>
            <w:webHidden/>
          </w:rPr>
          <w:fldChar w:fldCharType="separate"/>
        </w:r>
        <w:r w:rsidR="001A586F">
          <w:rPr>
            <w:webHidden/>
          </w:rPr>
          <w:t>6</w:t>
        </w:r>
        <w:r>
          <w:rPr>
            <w:webHidden/>
          </w:rPr>
          <w:fldChar w:fldCharType="end"/>
        </w:r>
      </w:hyperlink>
    </w:p>
    <w:p w14:paraId="181A2D02" w14:textId="77777777" w:rsidR="00AF3681" w:rsidRDefault="00AF3681">
      <w:pPr>
        <w:pStyle w:val="TOC2"/>
        <w:rPr>
          <w:rFonts w:asciiTheme="minorHAnsi" w:eastAsiaTheme="minorEastAsia" w:hAnsiTheme="minorHAnsi" w:cstheme="minorBidi"/>
          <w:szCs w:val="24"/>
        </w:rPr>
      </w:pPr>
      <w:hyperlink w:anchor="_Toc498329000" w:history="1">
        <w:r w:rsidRPr="00573668">
          <w:rPr>
            <w:rStyle w:val="Hyperlink"/>
          </w:rPr>
          <w:t>3.1</w:t>
        </w:r>
        <w:r>
          <w:rPr>
            <w:rFonts w:asciiTheme="minorHAnsi" w:eastAsiaTheme="minorEastAsia" w:hAnsiTheme="minorHAnsi" w:cstheme="minorBidi"/>
            <w:szCs w:val="24"/>
          </w:rPr>
          <w:tab/>
        </w:r>
        <w:r w:rsidRPr="00573668">
          <w:rPr>
            <w:rStyle w:val="Hyperlink"/>
          </w:rPr>
          <w:t>Overview</w:t>
        </w:r>
        <w:r>
          <w:rPr>
            <w:webHidden/>
          </w:rPr>
          <w:tab/>
        </w:r>
        <w:r>
          <w:rPr>
            <w:webHidden/>
          </w:rPr>
          <w:fldChar w:fldCharType="begin"/>
        </w:r>
        <w:r>
          <w:rPr>
            <w:webHidden/>
          </w:rPr>
          <w:instrText xml:space="preserve"> PAGEREF _Toc498329000 \h </w:instrText>
        </w:r>
        <w:r>
          <w:rPr>
            <w:webHidden/>
          </w:rPr>
        </w:r>
        <w:r>
          <w:rPr>
            <w:webHidden/>
          </w:rPr>
          <w:fldChar w:fldCharType="separate"/>
        </w:r>
        <w:r w:rsidR="001A586F">
          <w:rPr>
            <w:webHidden/>
          </w:rPr>
          <w:t>6</w:t>
        </w:r>
        <w:r>
          <w:rPr>
            <w:webHidden/>
          </w:rPr>
          <w:fldChar w:fldCharType="end"/>
        </w:r>
      </w:hyperlink>
    </w:p>
    <w:p w14:paraId="3F3D6378" w14:textId="77777777" w:rsidR="00AF3681" w:rsidRDefault="00AF3681">
      <w:pPr>
        <w:pStyle w:val="TOC2"/>
        <w:rPr>
          <w:rFonts w:asciiTheme="minorHAnsi" w:eastAsiaTheme="minorEastAsia" w:hAnsiTheme="minorHAnsi" w:cstheme="minorBidi"/>
          <w:szCs w:val="24"/>
        </w:rPr>
      </w:pPr>
      <w:hyperlink w:anchor="_Toc498329001" w:history="1">
        <w:r w:rsidRPr="00573668">
          <w:rPr>
            <w:rStyle w:val="Hyperlink"/>
          </w:rPr>
          <w:t>3.2</w:t>
        </w:r>
        <w:r>
          <w:rPr>
            <w:rFonts w:asciiTheme="minorHAnsi" w:eastAsiaTheme="minorEastAsia" w:hAnsiTheme="minorHAnsi" w:cstheme="minorBidi"/>
            <w:szCs w:val="24"/>
          </w:rPr>
          <w:tab/>
        </w:r>
        <w:r w:rsidRPr="00573668">
          <w:rPr>
            <w:rStyle w:val="Hyperlink"/>
          </w:rPr>
          <w:t>Loading a New Measure</w:t>
        </w:r>
        <w:r>
          <w:rPr>
            <w:webHidden/>
          </w:rPr>
          <w:tab/>
        </w:r>
        <w:r>
          <w:rPr>
            <w:webHidden/>
          </w:rPr>
          <w:fldChar w:fldCharType="begin"/>
        </w:r>
        <w:r>
          <w:rPr>
            <w:webHidden/>
          </w:rPr>
          <w:instrText xml:space="preserve"> PAGEREF _Toc498329001 \h </w:instrText>
        </w:r>
        <w:r>
          <w:rPr>
            <w:webHidden/>
          </w:rPr>
        </w:r>
        <w:r>
          <w:rPr>
            <w:webHidden/>
          </w:rPr>
          <w:fldChar w:fldCharType="separate"/>
        </w:r>
        <w:r w:rsidR="001A586F">
          <w:rPr>
            <w:webHidden/>
          </w:rPr>
          <w:t>7</w:t>
        </w:r>
        <w:r>
          <w:rPr>
            <w:webHidden/>
          </w:rPr>
          <w:fldChar w:fldCharType="end"/>
        </w:r>
      </w:hyperlink>
    </w:p>
    <w:p w14:paraId="311DBFD9" w14:textId="77777777" w:rsidR="00AF3681" w:rsidRDefault="00AF3681">
      <w:pPr>
        <w:pStyle w:val="TOC2"/>
        <w:rPr>
          <w:rFonts w:asciiTheme="minorHAnsi" w:eastAsiaTheme="minorEastAsia" w:hAnsiTheme="minorHAnsi" w:cstheme="minorBidi"/>
          <w:szCs w:val="24"/>
        </w:rPr>
      </w:pPr>
      <w:hyperlink w:anchor="_Toc498329002" w:history="1">
        <w:r w:rsidRPr="00573668">
          <w:rPr>
            <w:rStyle w:val="Hyperlink"/>
          </w:rPr>
          <w:t>3.3</w:t>
        </w:r>
        <w:r>
          <w:rPr>
            <w:rFonts w:asciiTheme="minorHAnsi" w:eastAsiaTheme="minorEastAsia" w:hAnsiTheme="minorHAnsi" w:cstheme="minorBidi"/>
            <w:szCs w:val="24"/>
          </w:rPr>
          <w:tab/>
        </w:r>
        <w:r w:rsidRPr="00573668">
          <w:rPr>
            <w:rStyle w:val="Hyperlink"/>
          </w:rPr>
          <w:t>Updating a Measure</w:t>
        </w:r>
        <w:r>
          <w:rPr>
            <w:webHidden/>
          </w:rPr>
          <w:tab/>
        </w:r>
        <w:r>
          <w:rPr>
            <w:webHidden/>
          </w:rPr>
          <w:fldChar w:fldCharType="begin"/>
        </w:r>
        <w:r>
          <w:rPr>
            <w:webHidden/>
          </w:rPr>
          <w:instrText xml:space="preserve"> PAGEREF _Toc498329002 \h </w:instrText>
        </w:r>
        <w:r>
          <w:rPr>
            <w:webHidden/>
          </w:rPr>
        </w:r>
        <w:r>
          <w:rPr>
            <w:webHidden/>
          </w:rPr>
          <w:fldChar w:fldCharType="separate"/>
        </w:r>
        <w:r w:rsidR="001A586F">
          <w:rPr>
            <w:webHidden/>
          </w:rPr>
          <w:t>9</w:t>
        </w:r>
        <w:r>
          <w:rPr>
            <w:webHidden/>
          </w:rPr>
          <w:fldChar w:fldCharType="end"/>
        </w:r>
      </w:hyperlink>
    </w:p>
    <w:p w14:paraId="5D55A5B9" w14:textId="77777777" w:rsidR="00AF3681" w:rsidRDefault="00AF3681">
      <w:pPr>
        <w:pStyle w:val="TOC2"/>
        <w:rPr>
          <w:rFonts w:asciiTheme="minorHAnsi" w:eastAsiaTheme="minorEastAsia" w:hAnsiTheme="minorHAnsi" w:cstheme="minorBidi"/>
          <w:szCs w:val="24"/>
        </w:rPr>
      </w:pPr>
      <w:hyperlink w:anchor="_Toc498329003" w:history="1">
        <w:r w:rsidRPr="00573668">
          <w:rPr>
            <w:rStyle w:val="Hyperlink"/>
          </w:rPr>
          <w:t>3.4</w:t>
        </w:r>
        <w:r>
          <w:rPr>
            <w:rFonts w:asciiTheme="minorHAnsi" w:eastAsiaTheme="minorEastAsia" w:hAnsiTheme="minorHAnsi" w:cstheme="minorBidi"/>
            <w:szCs w:val="24"/>
          </w:rPr>
          <w:tab/>
        </w:r>
        <w:r w:rsidRPr="00573668">
          <w:rPr>
            <w:rStyle w:val="Hyperlink"/>
          </w:rPr>
          <w:t>Creating Synthetic Test Records</w:t>
        </w:r>
        <w:r>
          <w:rPr>
            <w:webHidden/>
          </w:rPr>
          <w:tab/>
        </w:r>
        <w:r>
          <w:rPr>
            <w:webHidden/>
          </w:rPr>
          <w:fldChar w:fldCharType="begin"/>
        </w:r>
        <w:r>
          <w:rPr>
            <w:webHidden/>
          </w:rPr>
          <w:instrText xml:space="preserve"> PAGEREF _Toc498329003 \h </w:instrText>
        </w:r>
        <w:r>
          <w:rPr>
            <w:webHidden/>
          </w:rPr>
        </w:r>
        <w:r>
          <w:rPr>
            <w:webHidden/>
          </w:rPr>
          <w:fldChar w:fldCharType="separate"/>
        </w:r>
        <w:r w:rsidR="001A586F">
          <w:rPr>
            <w:webHidden/>
          </w:rPr>
          <w:t>9</w:t>
        </w:r>
        <w:r>
          <w:rPr>
            <w:webHidden/>
          </w:rPr>
          <w:fldChar w:fldCharType="end"/>
        </w:r>
      </w:hyperlink>
    </w:p>
    <w:p w14:paraId="39C38565" w14:textId="77777777" w:rsidR="00AF3681" w:rsidRDefault="00AF3681">
      <w:pPr>
        <w:pStyle w:val="TOC1"/>
        <w:rPr>
          <w:rFonts w:asciiTheme="minorHAnsi" w:eastAsiaTheme="minorEastAsia" w:hAnsiTheme="minorHAnsi" w:cstheme="minorBidi"/>
          <w:b w:val="0"/>
          <w:sz w:val="24"/>
          <w:szCs w:val="24"/>
        </w:rPr>
      </w:pPr>
      <w:hyperlink w:anchor="_Toc498329004" w:history="1">
        <w:r w:rsidRPr="00573668">
          <w:rPr>
            <w:rStyle w:val="Hyperlink"/>
          </w:rPr>
          <w:t>4.</w:t>
        </w:r>
        <w:r>
          <w:rPr>
            <w:rFonts w:asciiTheme="minorHAnsi" w:eastAsiaTheme="minorEastAsia" w:hAnsiTheme="minorHAnsi" w:cstheme="minorBidi"/>
            <w:b w:val="0"/>
            <w:sz w:val="24"/>
            <w:szCs w:val="24"/>
          </w:rPr>
          <w:tab/>
        </w:r>
        <w:r w:rsidRPr="00573668">
          <w:rPr>
            <w:rStyle w:val="Hyperlink"/>
          </w:rPr>
          <w:t>Measure Results View</w:t>
        </w:r>
        <w:r>
          <w:rPr>
            <w:webHidden/>
          </w:rPr>
          <w:tab/>
        </w:r>
        <w:r>
          <w:rPr>
            <w:webHidden/>
          </w:rPr>
          <w:fldChar w:fldCharType="begin"/>
        </w:r>
        <w:r>
          <w:rPr>
            <w:webHidden/>
          </w:rPr>
          <w:instrText xml:space="preserve"> PAGEREF _Toc498329004 \h </w:instrText>
        </w:r>
        <w:r>
          <w:rPr>
            <w:webHidden/>
          </w:rPr>
        </w:r>
        <w:r>
          <w:rPr>
            <w:webHidden/>
          </w:rPr>
          <w:fldChar w:fldCharType="separate"/>
        </w:r>
        <w:r w:rsidR="001A586F">
          <w:rPr>
            <w:webHidden/>
          </w:rPr>
          <w:t>11</w:t>
        </w:r>
        <w:r>
          <w:rPr>
            <w:webHidden/>
          </w:rPr>
          <w:fldChar w:fldCharType="end"/>
        </w:r>
      </w:hyperlink>
    </w:p>
    <w:p w14:paraId="1CE14FB5" w14:textId="77777777" w:rsidR="00AF3681" w:rsidRDefault="00AF3681">
      <w:pPr>
        <w:pStyle w:val="TOC2"/>
        <w:rPr>
          <w:rFonts w:asciiTheme="minorHAnsi" w:eastAsiaTheme="minorEastAsia" w:hAnsiTheme="minorHAnsi" w:cstheme="minorBidi"/>
          <w:szCs w:val="24"/>
        </w:rPr>
      </w:pPr>
      <w:hyperlink w:anchor="_Toc498329005" w:history="1">
        <w:r w:rsidRPr="00573668">
          <w:rPr>
            <w:rStyle w:val="Hyperlink"/>
          </w:rPr>
          <w:t>4.1</w:t>
        </w:r>
        <w:r>
          <w:rPr>
            <w:rFonts w:asciiTheme="minorHAnsi" w:eastAsiaTheme="minorEastAsia" w:hAnsiTheme="minorHAnsi" w:cstheme="minorBidi"/>
            <w:szCs w:val="24"/>
          </w:rPr>
          <w:tab/>
        </w:r>
        <w:r w:rsidRPr="00573668">
          <w:rPr>
            <w:rStyle w:val="Hyperlink"/>
          </w:rPr>
          <w:t>Overview</w:t>
        </w:r>
        <w:r>
          <w:rPr>
            <w:webHidden/>
          </w:rPr>
          <w:tab/>
        </w:r>
        <w:r>
          <w:rPr>
            <w:webHidden/>
          </w:rPr>
          <w:fldChar w:fldCharType="begin"/>
        </w:r>
        <w:r>
          <w:rPr>
            <w:webHidden/>
          </w:rPr>
          <w:instrText xml:space="preserve"> PAGEREF _Toc498329005 \h </w:instrText>
        </w:r>
        <w:r>
          <w:rPr>
            <w:webHidden/>
          </w:rPr>
        </w:r>
        <w:r>
          <w:rPr>
            <w:webHidden/>
          </w:rPr>
          <w:fldChar w:fldCharType="separate"/>
        </w:r>
        <w:r w:rsidR="001A586F">
          <w:rPr>
            <w:webHidden/>
          </w:rPr>
          <w:t>11</w:t>
        </w:r>
        <w:r>
          <w:rPr>
            <w:webHidden/>
          </w:rPr>
          <w:fldChar w:fldCharType="end"/>
        </w:r>
      </w:hyperlink>
    </w:p>
    <w:p w14:paraId="0ABB8855" w14:textId="77777777" w:rsidR="00AF3681" w:rsidRDefault="00AF3681">
      <w:pPr>
        <w:pStyle w:val="TOC2"/>
        <w:rPr>
          <w:rFonts w:asciiTheme="minorHAnsi" w:eastAsiaTheme="minorEastAsia" w:hAnsiTheme="minorHAnsi" w:cstheme="minorBidi"/>
          <w:szCs w:val="24"/>
        </w:rPr>
      </w:pPr>
      <w:hyperlink w:anchor="_Toc498329006" w:history="1">
        <w:r w:rsidRPr="00573668">
          <w:rPr>
            <w:rStyle w:val="Hyperlink"/>
          </w:rPr>
          <w:t>4.2</w:t>
        </w:r>
        <w:r>
          <w:rPr>
            <w:rFonts w:asciiTheme="minorHAnsi" w:eastAsiaTheme="minorEastAsia" w:hAnsiTheme="minorHAnsi" w:cstheme="minorBidi"/>
            <w:szCs w:val="24"/>
          </w:rPr>
          <w:tab/>
        </w:r>
        <w:r w:rsidRPr="00573668">
          <w:rPr>
            <w:rStyle w:val="Hyperlink"/>
          </w:rPr>
          <w:t>Measure Logic</w:t>
        </w:r>
        <w:r>
          <w:rPr>
            <w:webHidden/>
          </w:rPr>
          <w:tab/>
        </w:r>
        <w:r>
          <w:rPr>
            <w:webHidden/>
          </w:rPr>
          <w:fldChar w:fldCharType="begin"/>
        </w:r>
        <w:r>
          <w:rPr>
            <w:webHidden/>
          </w:rPr>
          <w:instrText xml:space="preserve"> PAGEREF _Toc498329006 \h </w:instrText>
        </w:r>
        <w:r>
          <w:rPr>
            <w:webHidden/>
          </w:rPr>
        </w:r>
        <w:r>
          <w:rPr>
            <w:webHidden/>
          </w:rPr>
          <w:fldChar w:fldCharType="separate"/>
        </w:r>
        <w:r w:rsidR="001A586F">
          <w:rPr>
            <w:webHidden/>
          </w:rPr>
          <w:t>13</w:t>
        </w:r>
        <w:r>
          <w:rPr>
            <w:webHidden/>
          </w:rPr>
          <w:fldChar w:fldCharType="end"/>
        </w:r>
      </w:hyperlink>
    </w:p>
    <w:p w14:paraId="5769D37C" w14:textId="77777777" w:rsidR="00AF3681" w:rsidRDefault="00AF3681">
      <w:pPr>
        <w:pStyle w:val="TOC2"/>
        <w:rPr>
          <w:rFonts w:asciiTheme="minorHAnsi" w:eastAsiaTheme="minorEastAsia" w:hAnsiTheme="minorHAnsi" w:cstheme="minorBidi"/>
          <w:szCs w:val="24"/>
        </w:rPr>
      </w:pPr>
      <w:hyperlink w:anchor="_Toc498329007" w:history="1">
        <w:r w:rsidRPr="00573668">
          <w:rPr>
            <w:rStyle w:val="Hyperlink"/>
          </w:rPr>
          <w:t>4.3</w:t>
        </w:r>
        <w:r>
          <w:rPr>
            <w:rFonts w:asciiTheme="minorHAnsi" w:eastAsiaTheme="minorEastAsia" w:hAnsiTheme="minorHAnsi" w:cstheme="minorBidi"/>
            <w:szCs w:val="24"/>
          </w:rPr>
          <w:tab/>
        </w:r>
        <w:r w:rsidRPr="00573668">
          <w:rPr>
            <w:rStyle w:val="Hyperlink"/>
          </w:rPr>
          <w:t>Creating a New Test Record</w:t>
        </w:r>
        <w:r>
          <w:rPr>
            <w:webHidden/>
          </w:rPr>
          <w:tab/>
        </w:r>
        <w:r>
          <w:rPr>
            <w:webHidden/>
          </w:rPr>
          <w:fldChar w:fldCharType="begin"/>
        </w:r>
        <w:r>
          <w:rPr>
            <w:webHidden/>
          </w:rPr>
          <w:instrText xml:space="preserve"> PAGEREF _Toc498329007 \h </w:instrText>
        </w:r>
        <w:r>
          <w:rPr>
            <w:webHidden/>
          </w:rPr>
        </w:r>
        <w:r>
          <w:rPr>
            <w:webHidden/>
          </w:rPr>
          <w:fldChar w:fldCharType="separate"/>
        </w:r>
        <w:r w:rsidR="001A586F">
          <w:rPr>
            <w:webHidden/>
          </w:rPr>
          <w:t>14</w:t>
        </w:r>
        <w:r>
          <w:rPr>
            <w:webHidden/>
          </w:rPr>
          <w:fldChar w:fldCharType="end"/>
        </w:r>
      </w:hyperlink>
    </w:p>
    <w:p w14:paraId="11E31524" w14:textId="77777777" w:rsidR="00AF3681" w:rsidRDefault="00AF3681">
      <w:pPr>
        <w:pStyle w:val="TOC2"/>
        <w:rPr>
          <w:rFonts w:asciiTheme="minorHAnsi" w:eastAsiaTheme="minorEastAsia" w:hAnsiTheme="minorHAnsi" w:cstheme="minorBidi"/>
          <w:szCs w:val="24"/>
        </w:rPr>
      </w:pPr>
      <w:hyperlink w:anchor="_Toc498329008" w:history="1">
        <w:r w:rsidRPr="00573668">
          <w:rPr>
            <w:rStyle w:val="Hyperlink"/>
          </w:rPr>
          <w:t>4.4</w:t>
        </w:r>
        <w:r>
          <w:rPr>
            <w:rFonts w:asciiTheme="minorHAnsi" w:eastAsiaTheme="minorEastAsia" w:hAnsiTheme="minorHAnsi" w:cstheme="minorBidi"/>
            <w:szCs w:val="24"/>
          </w:rPr>
          <w:tab/>
        </w:r>
        <w:r w:rsidRPr="00573668">
          <w:rPr>
            <w:rStyle w:val="Hyperlink"/>
          </w:rPr>
          <w:t>Calculation Results</w:t>
        </w:r>
        <w:r>
          <w:rPr>
            <w:webHidden/>
          </w:rPr>
          <w:tab/>
        </w:r>
        <w:r>
          <w:rPr>
            <w:webHidden/>
          </w:rPr>
          <w:fldChar w:fldCharType="begin"/>
        </w:r>
        <w:r>
          <w:rPr>
            <w:webHidden/>
          </w:rPr>
          <w:instrText xml:space="preserve"> PAGEREF _Toc498329008 \h </w:instrText>
        </w:r>
        <w:r>
          <w:rPr>
            <w:webHidden/>
          </w:rPr>
        </w:r>
        <w:r>
          <w:rPr>
            <w:webHidden/>
          </w:rPr>
          <w:fldChar w:fldCharType="separate"/>
        </w:r>
        <w:r w:rsidR="001A586F">
          <w:rPr>
            <w:webHidden/>
          </w:rPr>
          <w:t>14</w:t>
        </w:r>
        <w:r>
          <w:rPr>
            <w:webHidden/>
          </w:rPr>
          <w:fldChar w:fldCharType="end"/>
        </w:r>
      </w:hyperlink>
    </w:p>
    <w:p w14:paraId="4FAEB86E" w14:textId="77777777" w:rsidR="00AF3681" w:rsidRDefault="00AF3681">
      <w:pPr>
        <w:pStyle w:val="TOC2"/>
        <w:rPr>
          <w:rFonts w:asciiTheme="minorHAnsi" w:eastAsiaTheme="minorEastAsia" w:hAnsiTheme="minorHAnsi" w:cstheme="minorBidi"/>
          <w:szCs w:val="24"/>
        </w:rPr>
      </w:pPr>
      <w:hyperlink w:anchor="_Toc498329009" w:history="1">
        <w:r w:rsidRPr="00573668">
          <w:rPr>
            <w:rStyle w:val="Hyperlink"/>
          </w:rPr>
          <w:t>4.5</w:t>
        </w:r>
        <w:r>
          <w:rPr>
            <w:rFonts w:asciiTheme="minorHAnsi" w:eastAsiaTheme="minorEastAsia" w:hAnsiTheme="minorHAnsi" w:cstheme="minorBidi"/>
            <w:szCs w:val="24"/>
          </w:rPr>
          <w:tab/>
        </w:r>
        <w:r w:rsidRPr="00573668">
          <w:rPr>
            <w:rStyle w:val="Hyperlink"/>
          </w:rPr>
          <w:t>Editing a Test Record</w:t>
        </w:r>
        <w:r>
          <w:rPr>
            <w:webHidden/>
          </w:rPr>
          <w:tab/>
        </w:r>
        <w:r>
          <w:rPr>
            <w:webHidden/>
          </w:rPr>
          <w:fldChar w:fldCharType="begin"/>
        </w:r>
        <w:r>
          <w:rPr>
            <w:webHidden/>
          </w:rPr>
          <w:instrText xml:space="preserve"> PAGEREF _Toc498329009 \h </w:instrText>
        </w:r>
        <w:r>
          <w:rPr>
            <w:webHidden/>
          </w:rPr>
        </w:r>
        <w:r>
          <w:rPr>
            <w:webHidden/>
          </w:rPr>
          <w:fldChar w:fldCharType="separate"/>
        </w:r>
        <w:r w:rsidR="001A586F">
          <w:rPr>
            <w:webHidden/>
          </w:rPr>
          <w:t>16</w:t>
        </w:r>
        <w:r>
          <w:rPr>
            <w:webHidden/>
          </w:rPr>
          <w:fldChar w:fldCharType="end"/>
        </w:r>
      </w:hyperlink>
    </w:p>
    <w:p w14:paraId="7CE63032" w14:textId="77777777" w:rsidR="00AF3681" w:rsidRDefault="00AF3681">
      <w:pPr>
        <w:pStyle w:val="TOC2"/>
        <w:rPr>
          <w:rFonts w:asciiTheme="minorHAnsi" w:eastAsiaTheme="minorEastAsia" w:hAnsiTheme="minorHAnsi" w:cstheme="minorBidi"/>
          <w:szCs w:val="24"/>
        </w:rPr>
      </w:pPr>
      <w:hyperlink w:anchor="_Toc498329010" w:history="1">
        <w:r w:rsidRPr="00573668">
          <w:rPr>
            <w:rStyle w:val="Hyperlink"/>
          </w:rPr>
          <w:t>4.6</w:t>
        </w:r>
        <w:r>
          <w:rPr>
            <w:rFonts w:asciiTheme="minorHAnsi" w:eastAsiaTheme="minorEastAsia" w:hAnsiTheme="minorHAnsi" w:cstheme="minorBidi"/>
            <w:szCs w:val="24"/>
          </w:rPr>
          <w:tab/>
        </w:r>
        <w:r w:rsidRPr="00573668">
          <w:rPr>
            <w:rStyle w:val="Hyperlink"/>
          </w:rPr>
          <w:t>Cloning a Test Record</w:t>
        </w:r>
        <w:r>
          <w:rPr>
            <w:webHidden/>
          </w:rPr>
          <w:tab/>
        </w:r>
        <w:r>
          <w:rPr>
            <w:webHidden/>
          </w:rPr>
          <w:fldChar w:fldCharType="begin"/>
        </w:r>
        <w:r>
          <w:rPr>
            <w:webHidden/>
          </w:rPr>
          <w:instrText xml:space="preserve"> PAGEREF _Toc498329010 \h </w:instrText>
        </w:r>
        <w:r>
          <w:rPr>
            <w:webHidden/>
          </w:rPr>
        </w:r>
        <w:r>
          <w:rPr>
            <w:webHidden/>
          </w:rPr>
          <w:fldChar w:fldCharType="separate"/>
        </w:r>
        <w:r w:rsidR="001A586F">
          <w:rPr>
            <w:webHidden/>
          </w:rPr>
          <w:t>16</w:t>
        </w:r>
        <w:r>
          <w:rPr>
            <w:webHidden/>
          </w:rPr>
          <w:fldChar w:fldCharType="end"/>
        </w:r>
      </w:hyperlink>
    </w:p>
    <w:p w14:paraId="25D3DF02" w14:textId="77777777" w:rsidR="00AF3681" w:rsidRDefault="00AF3681">
      <w:pPr>
        <w:pStyle w:val="TOC2"/>
        <w:rPr>
          <w:rFonts w:asciiTheme="minorHAnsi" w:eastAsiaTheme="minorEastAsia" w:hAnsiTheme="minorHAnsi" w:cstheme="minorBidi"/>
          <w:szCs w:val="24"/>
        </w:rPr>
      </w:pPr>
      <w:hyperlink w:anchor="_Toc498329011" w:history="1">
        <w:r w:rsidRPr="00573668">
          <w:rPr>
            <w:rStyle w:val="Hyperlink"/>
          </w:rPr>
          <w:t>4.7</w:t>
        </w:r>
        <w:r>
          <w:rPr>
            <w:rFonts w:asciiTheme="minorHAnsi" w:eastAsiaTheme="minorEastAsia" w:hAnsiTheme="minorHAnsi" w:cstheme="minorBidi"/>
            <w:szCs w:val="24"/>
          </w:rPr>
          <w:tab/>
        </w:r>
        <w:r w:rsidRPr="00573668">
          <w:rPr>
            <w:rStyle w:val="Hyperlink"/>
          </w:rPr>
          <w:t>Deleting a Test Record</w:t>
        </w:r>
        <w:r>
          <w:rPr>
            <w:webHidden/>
          </w:rPr>
          <w:tab/>
        </w:r>
        <w:r>
          <w:rPr>
            <w:webHidden/>
          </w:rPr>
          <w:fldChar w:fldCharType="begin"/>
        </w:r>
        <w:r>
          <w:rPr>
            <w:webHidden/>
          </w:rPr>
          <w:instrText xml:space="preserve"> PAGEREF _Toc498329011 \h </w:instrText>
        </w:r>
        <w:r>
          <w:rPr>
            <w:webHidden/>
          </w:rPr>
        </w:r>
        <w:r>
          <w:rPr>
            <w:webHidden/>
          </w:rPr>
          <w:fldChar w:fldCharType="separate"/>
        </w:r>
        <w:r w:rsidR="001A586F">
          <w:rPr>
            <w:webHidden/>
          </w:rPr>
          <w:t>16</w:t>
        </w:r>
        <w:r>
          <w:rPr>
            <w:webHidden/>
          </w:rPr>
          <w:fldChar w:fldCharType="end"/>
        </w:r>
      </w:hyperlink>
    </w:p>
    <w:p w14:paraId="4C1F187B" w14:textId="77777777" w:rsidR="00AF3681" w:rsidRDefault="00AF3681">
      <w:pPr>
        <w:pStyle w:val="TOC2"/>
        <w:rPr>
          <w:rFonts w:asciiTheme="minorHAnsi" w:eastAsiaTheme="minorEastAsia" w:hAnsiTheme="minorHAnsi" w:cstheme="minorBidi"/>
          <w:szCs w:val="24"/>
        </w:rPr>
      </w:pPr>
      <w:hyperlink w:anchor="_Toc498329012" w:history="1">
        <w:r w:rsidRPr="00573668">
          <w:rPr>
            <w:rStyle w:val="Hyperlink"/>
          </w:rPr>
          <w:t>4.8</w:t>
        </w:r>
        <w:r>
          <w:rPr>
            <w:rFonts w:asciiTheme="minorHAnsi" w:eastAsiaTheme="minorEastAsia" w:hAnsiTheme="minorHAnsi" w:cstheme="minorBidi"/>
            <w:szCs w:val="24"/>
          </w:rPr>
          <w:tab/>
        </w:r>
        <w:r w:rsidRPr="00573668">
          <w:rPr>
            <w:rStyle w:val="Hyperlink"/>
          </w:rPr>
          <w:t>Updating a Measure</w:t>
        </w:r>
        <w:r>
          <w:rPr>
            <w:webHidden/>
          </w:rPr>
          <w:tab/>
        </w:r>
        <w:r>
          <w:rPr>
            <w:webHidden/>
          </w:rPr>
          <w:fldChar w:fldCharType="begin"/>
        </w:r>
        <w:r>
          <w:rPr>
            <w:webHidden/>
          </w:rPr>
          <w:instrText xml:space="preserve"> PAGEREF _Toc498329012 \h </w:instrText>
        </w:r>
        <w:r>
          <w:rPr>
            <w:webHidden/>
          </w:rPr>
        </w:r>
        <w:r>
          <w:rPr>
            <w:webHidden/>
          </w:rPr>
          <w:fldChar w:fldCharType="separate"/>
        </w:r>
        <w:r w:rsidR="001A586F">
          <w:rPr>
            <w:webHidden/>
          </w:rPr>
          <w:t>16</w:t>
        </w:r>
        <w:r>
          <w:rPr>
            <w:webHidden/>
          </w:rPr>
          <w:fldChar w:fldCharType="end"/>
        </w:r>
      </w:hyperlink>
    </w:p>
    <w:p w14:paraId="5FFB0ED5" w14:textId="77777777" w:rsidR="00AF3681" w:rsidRDefault="00AF3681">
      <w:pPr>
        <w:pStyle w:val="TOC2"/>
        <w:rPr>
          <w:rFonts w:asciiTheme="minorHAnsi" w:eastAsiaTheme="minorEastAsia" w:hAnsiTheme="minorHAnsi" w:cstheme="minorBidi"/>
          <w:szCs w:val="24"/>
        </w:rPr>
      </w:pPr>
      <w:hyperlink w:anchor="_Toc498329013" w:history="1">
        <w:r w:rsidRPr="00573668">
          <w:rPr>
            <w:rStyle w:val="Hyperlink"/>
          </w:rPr>
          <w:t>4.9</w:t>
        </w:r>
        <w:r>
          <w:rPr>
            <w:rFonts w:asciiTheme="minorHAnsi" w:eastAsiaTheme="minorEastAsia" w:hAnsiTheme="minorHAnsi" w:cstheme="minorBidi"/>
            <w:szCs w:val="24"/>
          </w:rPr>
          <w:tab/>
        </w:r>
        <w:r w:rsidRPr="00573668">
          <w:rPr>
            <w:rStyle w:val="Hyperlink"/>
          </w:rPr>
          <w:t>Deleting a Measure</w:t>
        </w:r>
        <w:r>
          <w:rPr>
            <w:webHidden/>
          </w:rPr>
          <w:tab/>
        </w:r>
        <w:r>
          <w:rPr>
            <w:webHidden/>
          </w:rPr>
          <w:fldChar w:fldCharType="begin"/>
        </w:r>
        <w:r>
          <w:rPr>
            <w:webHidden/>
          </w:rPr>
          <w:instrText xml:space="preserve"> PAGEREF _Toc498329013 \h </w:instrText>
        </w:r>
        <w:r>
          <w:rPr>
            <w:webHidden/>
          </w:rPr>
        </w:r>
        <w:r>
          <w:rPr>
            <w:webHidden/>
          </w:rPr>
          <w:fldChar w:fldCharType="separate"/>
        </w:r>
        <w:r w:rsidR="001A586F">
          <w:rPr>
            <w:webHidden/>
          </w:rPr>
          <w:t>17</w:t>
        </w:r>
        <w:r>
          <w:rPr>
            <w:webHidden/>
          </w:rPr>
          <w:fldChar w:fldCharType="end"/>
        </w:r>
      </w:hyperlink>
    </w:p>
    <w:p w14:paraId="3D74EDA7" w14:textId="77777777" w:rsidR="00AF3681" w:rsidRDefault="00AF3681">
      <w:pPr>
        <w:pStyle w:val="TOC1"/>
        <w:rPr>
          <w:rFonts w:asciiTheme="minorHAnsi" w:eastAsiaTheme="minorEastAsia" w:hAnsiTheme="minorHAnsi" w:cstheme="minorBidi"/>
          <w:b w:val="0"/>
          <w:sz w:val="24"/>
          <w:szCs w:val="24"/>
        </w:rPr>
      </w:pPr>
      <w:hyperlink w:anchor="_Toc498329014" w:history="1">
        <w:r w:rsidRPr="00573668">
          <w:rPr>
            <w:rStyle w:val="Hyperlink"/>
          </w:rPr>
          <w:t>5.</w:t>
        </w:r>
        <w:r>
          <w:rPr>
            <w:rFonts w:asciiTheme="minorHAnsi" w:eastAsiaTheme="minorEastAsia" w:hAnsiTheme="minorHAnsi" w:cstheme="minorBidi"/>
            <w:b w:val="0"/>
            <w:sz w:val="24"/>
            <w:szCs w:val="24"/>
          </w:rPr>
          <w:tab/>
        </w:r>
        <w:r w:rsidRPr="00573668">
          <w:rPr>
            <w:rStyle w:val="Hyperlink"/>
          </w:rPr>
          <w:t>Building a Patient Test Record</w:t>
        </w:r>
        <w:r>
          <w:rPr>
            <w:webHidden/>
          </w:rPr>
          <w:tab/>
        </w:r>
        <w:r>
          <w:rPr>
            <w:webHidden/>
          </w:rPr>
          <w:fldChar w:fldCharType="begin"/>
        </w:r>
        <w:r>
          <w:rPr>
            <w:webHidden/>
          </w:rPr>
          <w:instrText xml:space="preserve"> PAGEREF _Toc498329014 \h </w:instrText>
        </w:r>
        <w:r>
          <w:rPr>
            <w:webHidden/>
          </w:rPr>
        </w:r>
        <w:r>
          <w:rPr>
            <w:webHidden/>
          </w:rPr>
          <w:fldChar w:fldCharType="separate"/>
        </w:r>
        <w:r w:rsidR="001A586F">
          <w:rPr>
            <w:webHidden/>
          </w:rPr>
          <w:t>18</w:t>
        </w:r>
        <w:r>
          <w:rPr>
            <w:webHidden/>
          </w:rPr>
          <w:fldChar w:fldCharType="end"/>
        </w:r>
      </w:hyperlink>
    </w:p>
    <w:p w14:paraId="49CDE533" w14:textId="77777777" w:rsidR="00AF3681" w:rsidRDefault="00AF3681">
      <w:pPr>
        <w:pStyle w:val="TOC2"/>
        <w:rPr>
          <w:rFonts w:asciiTheme="minorHAnsi" w:eastAsiaTheme="minorEastAsia" w:hAnsiTheme="minorHAnsi" w:cstheme="minorBidi"/>
          <w:szCs w:val="24"/>
        </w:rPr>
      </w:pPr>
      <w:hyperlink w:anchor="_Toc498329015" w:history="1">
        <w:r w:rsidRPr="00573668">
          <w:rPr>
            <w:rStyle w:val="Hyperlink"/>
          </w:rPr>
          <w:t>5.1</w:t>
        </w:r>
        <w:r>
          <w:rPr>
            <w:rFonts w:asciiTheme="minorHAnsi" w:eastAsiaTheme="minorEastAsia" w:hAnsiTheme="minorHAnsi" w:cstheme="minorBidi"/>
            <w:szCs w:val="24"/>
          </w:rPr>
          <w:tab/>
        </w:r>
        <w:r w:rsidRPr="00573668">
          <w:rPr>
            <w:rStyle w:val="Hyperlink"/>
          </w:rPr>
          <w:t>Overview</w:t>
        </w:r>
        <w:r>
          <w:rPr>
            <w:webHidden/>
          </w:rPr>
          <w:tab/>
        </w:r>
        <w:r>
          <w:rPr>
            <w:webHidden/>
          </w:rPr>
          <w:fldChar w:fldCharType="begin"/>
        </w:r>
        <w:r>
          <w:rPr>
            <w:webHidden/>
          </w:rPr>
          <w:instrText xml:space="preserve"> PAGEREF _Toc498329015 \h </w:instrText>
        </w:r>
        <w:r>
          <w:rPr>
            <w:webHidden/>
          </w:rPr>
        </w:r>
        <w:r>
          <w:rPr>
            <w:webHidden/>
          </w:rPr>
          <w:fldChar w:fldCharType="separate"/>
        </w:r>
        <w:r w:rsidR="001A586F">
          <w:rPr>
            <w:webHidden/>
          </w:rPr>
          <w:t>18</w:t>
        </w:r>
        <w:r>
          <w:rPr>
            <w:webHidden/>
          </w:rPr>
          <w:fldChar w:fldCharType="end"/>
        </w:r>
      </w:hyperlink>
    </w:p>
    <w:p w14:paraId="7ADEC4F1" w14:textId="77777777" w:rsidR="00AF3681" w:rsidRDefault="00AF3681">
      <w:pPr>
        <w:pStyle w:val="TOC2"/>
        <w:rPr>
          <w:rFonts w:asciiTheme="minorHAnsi" w:eastAsiaTheme="minorEastAsia" w:hAnsiTheme="minorHAnsi" w:cstheme="minorBidi"/>
          <w:szCs w:val="24"/>
        </w:rPr>
      </w:pPr>
      <w:hyperlink w:anchor="_Toc498329016" w:history="1">
        <w:r w:rsidRPr="00573668">
          <w:rPr>
            <w:rStyle w:val="Hyperlink"/>
          </w:rPr>
          <w:t>5.2</w:t>
        </w:r>
        <w:r>
          <w:rPr>
            <w:rFonts w:asciiTheme="minorHAnsi" w:eastAsiaTheme="minorEastAsia" w:hAnsiTheme="minorHAnsi" w:cstheme="minorBidi"/>
            <w:szCs w:val="24"/>
          </w:rPr>
          <w:tab/>
        </w:r>
        <w:r w:rsidRPr="00573668">
          <w:rPr>
            <w:rStyle w:val="Hyperlink"/>
          </w:rPr>
          <w:t>Building a Synthetic Patient</w:t>
        </w:r>
        <w:r>
          <w:rPr>
            <w:webHidden/>
          </w:rPr>
          <w:tab/>
        </w:r>
        <w:r>
          <w:rPr>
            <w:webHidden/>
          </w:rPr>
          <w:fldChar w:fldCharType="begin"/>
        </w:r>
        <w:r>
          <w:rPr>
            <w:webHidden/>
          </w:rPr>
          <w:instrText xml:space="preserve"> PAGEREF _Toc498329016 \h </w:instrText>
        </w:r>
        <w:r>
          <w:rPr>
            <w:webHidden/>
          </w:rPr>
        </w:r>
        <w:r>
          <w:rPr>
            <w:webHidden/>
          </w:rPr>
          <w:fldChar w:fldCharType="separate"/>
        </w:r>
        <w:r w:rsidR="001A586F">
          <w:rPr>
            <w:webHidden/>
          </w:rPr>
          <w:t>19</w:t>
        </w:r>
        <w:r>
          <w:rPr>
            <w:webHidden/>
          </w:rPr>
          <w:fldChar w:fldCharType="end"/>
        </w:r>
      </w:hyperlink>
    </w:p>
    <w:p w14:paraId="4F365593" w14:textId="77777777" w:rsidR="00AF3681" w:rsidRDefault="00AF3681">
      <w:pPr>
        <w:pStyle w:val="TOC2"/>
        <w:rPr>
          <w:rFonts w:asciiTheme="minorHAnsi" w:eastAsiaTheme="minorEastAsia" w:hAnsiTheme="minorHAnsi" w:cstheme="minorBidi"/>
          <w:szCs w:val="24"/>
        </w:rPr>
      </w:pPr>
      <w:hyperlink w:anchor="_Toc498329017" w:history="1">
        <w:r w:rsidRPr="00573668">
          <w:rPr>
            <w:rStyle w:val="Hyperlink"/>
          </w:rPr>
          <w:t>5.3</w:t>
        </w:r>
        <w:r>
          <w:rPr>
            <w:rFonts w:asciiTheme="minorHAnsi" w:eastAsiaTheme="minorEastAsia" w:hAnsiTheme="minorHAnsi" w:cstheme="minorBidi"/>
            <w:szCs w:val="24"/>
          </w:rPr>
          <w:tab/>
        </w:r>
        <w:r w:rsidRPr="00573668">
          <w:rPr>
            <w:rStyle w:val="Hyperlink"/>
          </w:rPr>
          <w:t>Building the Patient History</w:t>
        </w:r>
        <w:r>
          <w:rPr>
            <w:webHidden/>
          </w:rPr>
          <w:tab/>
        </w:r>
        <w:r>
          <w:rPr>
            <w:webHidden/>
          </w:rPr>
          <w:fldChar w:fldCharType="begin"/>
        </w:r>
        <w:r>
          <w:rPr>
            <w:webHidden/>
          </w:rPr>
          <w:instrText xml:space="preserve"> PAGEREF _Toc498329017 \h </w:instrText>
        </w:r>
        <w:r>
          <w:rPr>
            <w:webHidden/>
          </w:rPr>
        </w:r>
        <w:r>
          <w:rPr>
            <w:webHidden/>
          </w:rPr>
          <w:fldChar w:fldCharType="separate"/>
        </w:r>
        <w:r w:rsidR="001A586F">
          <w:rPr>
            <w:webHidden/>
          </w:rPr>
          <w:t>20</w:t>
        </w:r>
        <w:r>
          <w:rPr>
            <w:webHidden/>
          </w:rPr>
          <w:fldChar w:fldCharType="end"/>
        </w:r>
      </w:hyperlink>
    </w:p>
    <w:p w14:paraId="727DC456" w14:textId="77777777" w:rsidR="00AF3681" w:rsidRDefault="00AF3681">
      <w:pPr>
        <w:pStyle w:val="TOC3"/>
        <w:rPr>
          <w:rFonts w:asciiTheme="minorHAnsi" w:eastAsiaTheme="minorEastAsia" w:hAnsiTheme="minorHAnsi" w:cstheme="minorBidi"/>
          <w:noProof/>
          <w:szCs w:val="24"/>
        </w:rPr>
      </w:pPr>
      <w:hyperlink w:anchor="_Toc498329018" w:history="1">
        <w:r w:rsidRPr="00573668">
          <w:rPr>
            <w:rStyle w:val="Hyperlink"/>
            <w:noProof/>
          </w:rPr>
          <w:t>5.3.1</w:t>
        </w:r>
        <w:r>
          <w:rPr>
            <w:rFonts w:asciiTheme="minorHAnsi" w:eastAsiaTheme="minorEastAsia" w:hAnsiTheme="minorHAnsi" w:cstheme="minorBidi"/>
            <w:noProof/>
            <w:szCs w:val="24"/>
          </w:rPr>
          <w:tab/>
        </w:r>
        <w:r w:rsidRPr="00573668">
          <w:rPr>
            <w:rStyle w:val="Hyperlink"/>
            <w:noProof/>
          </w:rPr>
          <w:t>Patient History Items that are Related to Past Items</w:t>
        </w:r>
        <w:r>
          <w:rPr>
            <w:noProof/>
            <w:webHidden/>
          </w:rPr>
          <w:tab/>
        </w:r>
        <w:r>
          <w:rPr>
            <w:noProof/>
            <w:webHidden/>
          </w:rPr>
          <w:fldChar w:fldCharType="begin"/>
        </w:r>
        <w:r>
          <w:rPr>
            <w:noProof/>
            <w:webHidden/>
          </w:rPr>
          <w:instrText xml:space="preserve"> PAGEREF _Toc498329018 \h </w:instrText>
        </w:r>
        <w:r>
          <w:rPr>
            <w:noProof/>
            <w:webHidden/>
          </w:rPr>
        </w:r>
        <w:r>
          <w:rPr>
            <w:noProof/>
            <w:webHidden/>
          </w:rPr>
          <w:fldChar w:fldCharType="separate"/>
        </w:r>
        <w:r w:rsidR="001A586F">
          <w:rPr>
            <w:noProof/>
            <w:webHidden/>
          </w:rPr>
          <w:t>22</w:t>
        </w:r>
        <w:r>
          <w:rPr>
            <w:noProof/>
            <w:webHidden/>
          </w:rPr>
          <w:fldChar w:fldCharType="end"/>
        </w:r>
      </w:hyperlink>
    </w:p>
    <w:p w14:paraId="5DE21293" w14:textId="77777777" w:rsidR="00AF3681" w:rsidRDefault="00AF3681">
      <w:pPr>
        <w:pStyle w:val="TOC2"/>
        <w:rPr>
          <w:rFonts w:asciiTheme="minorHAnsi" w:eastAsiaTheme="minorEastAsia" w:hAnsiTheme="minorHAnsi" w:cstheme="minorBidi"/>
          <w:szCs w:val="24"/>
        </w:rPr>
      </w:pPr>
      <w:hyperlink w:anchor="_Toc498329019" w:history="1">
        <w:r w:rsidRPr="00573668">
          <w:rPr>
            <w:rStyle w:val="Hyperlink"/>
          </w:rPr>
          <w:t>5.4</w:t>
        </w:r>
        <w:r>
          <w:rPr>
            <w:rFonts w:asciiTheme="minorHAnsi" w:eastAsiaTheme="minorEastAsia" w:hAnsiTheme="minorHAnsi" w:cstheme="minorBidi"/>
            <w:szCs w:val="24"/>
          </w:rPr>
          <w:tab/>
        </w:r>
        <w:r w:rsidRPr="00573668">
          <w:rPr>
            <w:rStyle w:val="Hyperlink"/>
          </w:rPr>
          <w:t>Incremental Calculation</w:t>
        </w:r>
        <w:r>
          <w:rPr>
            <w:webHidden/>
          </w:rPr>
          <w:tab/>
        </w:r>
        <w:r>
          <w:rPr>
            <w:webHidden/>
          </w:rPr>
          <w:fldChar w:fldCharType="begin"/>
        </w:r>
        <w:r>
          <w:rPr>
            <w:webHidden/>
          </w:rPr>
          <w:instrText xml:space="preserve"> PAGEREF _Toc498329019 \h </w:instrText>
        </w:r>
        <w:r>
          <w:rPr>
            <w:webHidden/>
          </w:rPr>
        </w:r>
        <w:r>
          <w:rPr>
            <w:webHidden/>
          </w:rPr>
          <w:fldChar w:fldCharType="separate"/>
        </w:r>
        <w:r w:rsidR="001A586F">
          <w:rPr>
            <w:webHidden/>
          </w:rPr>
          <w:t>22</w:t>
        </w:r>
        <w:r>
          <w:rPr>
            <w:webHidden/>
          </w:rPr>
          <w:fldChar w:fldCharType="end"/>
        </w:r>
      </w:hyperlink>
    </w:p>
    <w:p w14:paraId="44EF6AA4" w14:textId="77777777" w:rsidR="00AF3681" w:rsidRDefault="00AF3681">
      <w:pPr>
        <w:pStyle w:val="TOC1"/>
        <w:rPr>
          <w:rFonts w:asciiTheme="minorHAnsi" w:eastAsiaTheme="minorEastAsia" w:hAnsiTheme="minorHAnsi" w:cstheme="minorBidi"/>
          <w:b w:val="0"/>
          <w:sz w:val="24"/>
          <w:szCs w:val="24"/>
        </w:rPr>
      </w:pPr>
      <w:hyperlink w:anchor="_Toc498329020" w:history="1">
        <w:r w:rsidRPr="00573668">
          <w:rPr>
            <w:rStyle w:val="Hyperlink"/>
          </w:rPr>
          <w:t>6.</w:t>
        </w:r>
        <w:r>
          <w:rPr>
            <w:rFonts w:asciiTheme="minorHAnsi" w:eastAsiaTheme="minorEastAsia" w:hAnsiTheme="minorHAnsi" w:cstheme="minorBidi"/>
            <w:b w:val="0"/>
            <w:sz w:val="24"/>
            <w:szCs w:val="24"/>
          </w:rPr>
          <w:tab/>
        </w:r>
        <w:r w:rsidRPr="00573668">
          <w:rPr>
            <w:rStyle w:val="Hyperlink"/>
          </w:rPr>
          <w:t>Feedback and Support</w:t>
        </w:r>
        <w:r>
          <w:rPr>
            <w:webHidden/>
          </w:rPr>
          <w:tab/>
        </w:r>
        <w:r>
          <w:rPr>
            <w:webHidden/>
          </w:rPr>
          <w:fldChar w:fldCharType="begin"/>
        </w:r>
        <w:r>
          <w:rPr>
            <w:webHidden/>
          </w:rPr>
          <w:instrText xml:space="preserve"> PAGEREF _Toc498329020 \h </w:instrText>
        </w:r>
        <w:r>
          <w:rPr>
            <w:webHidden/>
          </w:rPr>
        </w:r>
        <w:r>
          <w:rPr>
            <w:webHidden/>
          </w:rPr>
          <w:fldChar w:fldCharType="separate"/>
        </w:r>
        <w:r w:rsidR="001A586F">
          <w:rPr>
            <w:webHidden/>
          </w:rPr>
          <w:t>23</w:t>
        </w:r>
        <w:r>
          <w:rPr>
            <w:webHidden/>
          </w:rPr>
          <w:fldChar w:fldCharType="end"/>
        </w:r>
      </w:hyperlink>
    </w:p>
    <w:p w14:paraId="2FDAFC3B" w14:textId="77777777" w:rsidR="00AF3681" w:rsidRDefault="00AF3681">
      <w:pPr>
        <w:pStyle w:val="TOC1"/>
        <w:rPr>
          <w:rFonts w:asciiTheme="minorHAnsi" w:eastAsiaTheme="minorEastAsia" w:hAnsiTheme="minorHAnsi" w:cstheme="minorBidi"/>
          <w:b w:val="0"/>
          <w:sz w:val="24"/>
          <w:szCs w:val="24"/>
        </w:rPr>
      </w:pPr>
      <w:hyperlink w:anchor="_Toc498329021" w:history="1">
        <w:r w:rsidRPr="00573668">
          <w:rPr>
            <w:rStyle w:val="Hyperlink"/>
          </w:rPr>
          <w:t>7.</w:t>
        </w:r>
        <w:r>
          <w:rPr>
            <w:rFonts w:asciiTheme="minorHAnsi" w:eastAsiaTheme="minorEastAsia" w:hAnsiTheme="minorHAnsi" w:cstheme="minorBidi"/>
            <w:b w:val="0"/>
            <w:sz w:val="24"/>
            <w:szCs w:val="24"/>
          </w:rPr>
          <w:tab/>
        </w:r>
        <w:r w:rsidRPr="00573668">
          <w:rPr>
            <w:rStyle w:val="Hyperlink"/>
          </w:rPr>
          <w:t>Frequently Asked Questions</w:t>
        </w:r>
        <w:r>
          <w:rPr>
            <w:webHidden/>
          </w:rPr>
          <w:tab/>
        </w:r>
        <w:r>
          <w:rPr>
            <w:webHidden/>
          </w:rPr>
          <w:fldChar w:fldCharType="begin"/>
        </w:r>
        <w:r>
          <w:rPr>
            <w:webHidden/>
          </w:rPr>
          <w:instrText xml:space="preserve"> PAGEREF _Toc498329021 \h </w:instrText>
        </w:r>
        <w:r>
          <w:rPr>
            <w:webHidden/>
          </w:rPr>
        </w:r>
        <w:r>
          <w:rPr>
            <w:webHidden/>
          </w:rPr>
          <w:fldChar w:fldCharType="separate"/>
        </w:r>
        <w:r w:rsidR="001A586F">
          <w:rPr>
            <w:webHidden/>
          </w:rPr>
          <w:t>24</w:t>
        </w:r>
        <w:r>
          <w:rPr>
            <w:webHidden/>
          </w:rPr>
          <w:fldChar w:fldCharType="end"/>
        </w:r>
      </w:hyperlink>
    </w:p>
    <w:p w14:paraId="7F0B376D" w14:textId="77777777" w:rsidR="00AF3681" w:rsidRDefault="00AF3681">
      <w:pPr>
        <w:pStyle w:val="TOC1"/>
        <w:rPr>
          <w:rFonts w:asciiTheme="minorHAnsi" w:eastAsiaTheme="minorEastAsia" w:hAnsiTheme="minorHAnsi" w:cstheme="minorBidi"/>
          <w:b w:val="0"/>
          <w:sz w:val="24"/>
          <w:szCs w:val="24"/>
        </w:rPr>
      </w:pPr>
      <w:hyperlink w:anchor="_Toc498329022" w:history="1">
        <w:r w:rsidRPr="00573668">
          <w:rPr>
            <w:rStyle w:val="Hyperlink"/>
          </w:rPr>
          <w:t>Acronyms</w:t>
        </w:r>
        <w:r>
          <w:rPr>
            <w:webHidden/>
          </w:rPr>
          <w:tab/>
        </w:r>
        <w:r>
          <w:rPr>
            <w:webHidden/>
          </w:rPr>
          <w:fldChar w:fldCharType="begin"/>
        </w:r>
        <w:r>
          <w:rPr>
            <w:webHidden/>
          </w:rPr>
          <w:instrText xml:space="preserve"> PAGEREF _Toc498329022 \h </w:instrText>
        </w:r>
        <w:r>
          <w:rPr>
            <w:webHidden/>
          </w:rPr>
        </w:r>
        <w:r>
          <w:rPr>
            <w:webHidden/>
          </w:rPr>
          <w:fldChar w:fldCharType="separate"/>
        </w:r>
        <w:r w:rsidR="001A586F">
          <w:rPr>
            <w:webHidden/>
          </w:rPr>
          <w:t>26</w:t>
        </w:r>
        <w:r>
          <w:rPr>
            <w:webHidden/>
          </w:rPr>
          <w:fldChar w:fldCharType="end"/>
        </w:r>
      </w:hyperlink>
    </w:p>
    <w:p w14:paraId="10C03E72" w14:textId="77777777" w:rsidR="00B9424E" w:rsidRDefault="00E009DB">
      <w:pPr>
        <w:rPr>
          <w:noProof/>
        </w:rPr>
      </w:pPr>
      <w:r>
        <w:rPr>
          <w:noProof/>
        </w:rPr>
        <w:fldChar w:fldCharType="end"/>
      </w:r>
    </w:p>
    <w:p w14:paraId="3A285077" w14:textId="77777777" w:rsidR="00B9424E" w:rsidRDefault="00E009DB">
      <w:pPr>
        <w:pStyle w:val="FrontMatterHeader"/>
        <w:spacing w:after="120"/>
      </w:pPr>
      <w:bookmarkStart w:id="1" w:name="_Toc497634056"/>
      <w:bookmarkStart w:id="2" w:name="_Toc498235584"/>
      <w:bookmarkStart w:id="3" w:name="_Toc498325024"/>
      <w:bookmarkStart w:id="4" w:name="_Toc499106663"/>
      <w:r>
        <w:lastRenderedPageBreak/>
        <w:t>List of Figures</w:t>
      </w:r>
    </w:p>
    <w:p w14:paraId="09229262" w14:textId="77777777" w:rsidR="00AF3681" w:rsidRDefault="00E009DB">
      <w:pPr>
        <w:pStyle w:val="TableofFigures"/>
        <w:tabs>
          <w:tab w:val="right" w:leader="dot" w:pos="9350"/>
        </w:tabs>
        <w:rPr>
          <w:rFonts w:asciiTheme="minorHAnsi" w:eastAsiaTheme="minorEastAsia" w:hAnsiTheme="minorHAnsi" w:cstheme="minorBidi"/>
          <w:noProof/>
        </w:rPr>
      </w:pPr>
      <w:r>
        <w:rPr>
          <w:noProof/>
        </w:rPr>
        <w:fldChar w:fldCharType="begin"/>
      </w:r>
      <w:r>
        <w:rPr>
          <w:noProof/>
        </w:rPr>
        <w:instrText xml:space="preserve"> TOC \c "Figure" </w:instrText>
      </w:r>
      <w:r>
        <w:rPr>
          <w:noProof/>
        </w:rPr>
        <w:fldChar w:fldCharType="separate"/>
      </w:r>
      <w:r w:rsidR="00AF3681">
        <w:rPr>
          <w:noProof/>
        </w:rPr>
        <w:t>Figure 1. Bonnie Login Page</w:t>
      </w:r>
      <w:r w:rsidR="00AF3681">
        <w:rPr>
          <w:noProof/>
        </w:rPr>
        <w:tab/>
      </w:r>
      <w:r w:rsidR="00AF3681">
        <w:rPr>
          <w:noProof/>
        </w:rPr>
        <w:fldChar w:fldCharType="begin"/>
      </w:r>
      <w:r w:rsidR="00AF3681">
        <w:rPr>
          <w:noProof/>
        </w:rPr>
        <w:instrText xml:space="preserve"> PAGEREF _Toc498329023 \h </w:instrText>
      </w:r>
      <w:r w:rsidR="00AF3681">
        <w:rPr>
          <w:noProof/>
        </w:rPr>
      </w:r>
      <w:r w:rsidR="00AF3681">
        <w:rPr>
          <w:noProof/>
        </w:rPr>
        <w:fldChar w:fldCharType="separate"/>
      </w:r>
      <w:r w:rsidR="001A586F">
        <w:rPr>
          <w:noProof/>
        </w:rPr>
        <w:t>3</w:t>
      </w:r>
      <w:r w:rsidR="00AF3681">
        <w:rPr>
          <w:noProof/>
        </w:rPr>
        <w:fldChar w:fldCharType="end"/>
      </w:r>
    </w:p>
    <w:p w14:paraId="0E56702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2</w:t>
      </w:r>
      <w:r w:rsidRPr="00B434E9">
        <w:rPr>
          <w:bCs/>
          <w:noProof/>
        </w:rPr>
        <w:t>.</w:t>
      </w:r>
      <w:r>
        <w:rPr>
          <w:noProof/>
        </w:rPr>
        <w:t xml:space="preserve"> Account Registration Page</w:t>
      </w:r>
      <w:r>
        <w:rPr>
          <w:noProof/>
        </w:rPr>
        <w:tab/>
      </w:r>
      <w:r>
        <w:rPr>
          <w:noProof/>
        </w:rPr>
        <w:fldChar w:fldCharType="begin"/>
      </w:r>
      <w:r>
        <w:rPr>
          <w:noProof/>
        </w:rPr>
        <w:instrText xml:space="preserve"> PAGEREF _Toc498329024 \h </w:instrText>
      </w:r>
      <w:r>
        <w:rPr>
          <w:noProof/>
        </w:rPr>
      </w:r>
      <w:r>
        <w:rPr>
          <w:noProof/>
        </w:rPr>
        <w:fldChar w:fldCharType="separate"/>
      </w:r>
      <w:r w:rsidR="001A586F">
        <w:rPr>
          <w:noProof/>
        </w:rPr>
        <w:t>4</w:t>
      </w:r>
      <w:r>
        <w:rPr>
          <w:noProof/>
        </w:rPr>
        <w:fldChar w:fldCharType="end"/>
      </w:r>
    </w:p>
    <w:p w14:paraId="251944A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3. Password Reset Page</w:t>
      </w:r>
      <w:r>
        <w:rPr>
          <w:noProof/>
        </w:rPr>
        <w:tab/>
      </w:r>
      <w:r>
        <w:rPr>
          <w:noProof/>
        </w:rPr>
        <w:fldChar w:fldCharType="begin"/>
      </w:r>
      <w:r>
        <w:rPr>
          <w:noProof/>
        </w:rPr>
        <w:instrText xml:space="preserve"> PAGEREF _Toc498329025 \h </w:instrText>
      </w:r>
      <w:r>
        <w:rPr>
          <w:noProof/>
        </w:rPr>
      </w:r>
      <w:r>
        <w:rPr>
          <w:noProof/>
        </w:rPr>
        <w:fldChar w:fldCharType="separate"/>
      </w:r>
      <w:r w:rsidR="001A586F">
        <w:rPr>
          <w:noProof/>
        </w:rPr>
        <w:t>4</w:t>
      </w:r>
      <w:r>
        <w:rPr>
          <w:noProof/>
        </w:rPr>
        <w:fldChar w:fldCharType="end"/>
      </w:r>
    </w:p>
    <w:p w14:paraId="556AEB1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4. Account Management Page</w:t>
      </w:r>
      <w:r>
        <w:rPr>
          <w:noProof/>
        </w:rPr>
        <w:tab/>
      </w:r>
      <w:r>
        <w:rPr>
          <w:noProof/>
        </w:rPr>
        <w:fldChar w:fldCharType="begin"/>
      </w:r>
      <w:r>
        <w:rPr>
          <w:noProof/>
        </w:rPr>
        <w:instrText xml:space="preserve"> PAGEREF _Toc498329026 \h </w:instrText>
      </w:r>
      <w:r>
        <w:rPr>
          <w:noProof/>
        </w:rPr>
      </w:r>
      <w:r>
        <w:rPr>
          <w:noProof/>
        </w:rPr>
        <w:fldChar w:fldCharType="separate"/>
      </w:r>
      <w:r w:rsidR="001A586F">
        <w:rPr>
          <w:noProof/>
        </w:rPr>
        <w:t>5</w:t>
      </w:r>
      <w:r>
        <w:rPr>
          <w:noProof/>
        </w:rPr>
        <w:fldChar w:fldCharType="end"/>
      </w:r>
    </w:p>
    <w:p w14:paraId="01C9D54F" w14:textId="6B643840" w:rsidR="00AF3681" w:rsidRDefault="00AF3681">
      <w:pPr>
        <w:pStyle w:val="TableofFigures"/>
        <w:tabs>
          <w:tab w:val="right" w:leader="dot" w:pos="9350"/>
        </w:tabs>
        <w:rPr>
          <w:rFonts w:asciiTheme="minorHAnsi" w:eastAsiaTheme="minorEastAsia" w:hAnsiTheme="minorHAnsi" w:cstheme="minorBidi"/>
          <w:noProof/>
        </w:rPr>
      </w:pPr>
      <w:r>
        <w:rPr>
          <w:noProof/>
        </w:rPr>
        <w:t>Figure 5. Measure Dashboard View</w:t>
      </w:r>
      <w:r>
        <w:rPr>
          <w:noProof/>
        </w:rPr>
        <w:tab/>
      </w:r>
      <w:r>
        <w:rPr>
          <w:noProof/>
        </w:rPr>
        <w:fldChar w:fldCharType="begin"/>
      </w:r>
      <w:r>
        <w:rPr>
          <w:noProof/>
        </w:rPr>
        <w:instrText xml:space="preserve"> PAGEREF _Toc498329027 \h </w:instrText>
      </w:r>
      <w:r>
        <w:rPr>
          <w:noProof/>
        </w:rPr>
      </w:r>
      <w:r>
        <w:rPr>
          <w:noProof/>
        </w:rPr>
        <w:fldChar w:fldCharType="separate"/>
      </w:r>
      <w:r w:rsidR="001A586F">
        <w:rPr>
          <w:noProof/>
        </w:rPr>
        <w:t>6</w:t>
      </w:r>
      <w:r>
        <w:rPr>
          <w:noProof/>
        </w:rPr>
        <w:fldChar w:fldCharType="end"/>
      </w:r>
    </w:p>
    <w:p w14:paraId="3708E62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6. New Measure Dialog</w:t>
      </w:r>
      <w:r>
        <w:rPr>
          <w:noProof/>
        </w:rPr>
        <w:tab/>
      </w:r>
      <w:r>
        <w:rPr>
          <w:noProof/>
        </w:rPr>
        <w:fldChar w:fldCharType="begin"/>
      </w:r>
      <w:r>
        <w:rPr>
          <w:noProof/>
        </w:rPr>
        <w:instrText xml:space="preserve"> PAGEREF _Toc498329028 \h </w:instrText>
      </w:r>
      <w:r>
        <w:rPr>
          <w:noProof/>
        </w:rPr>
      </w:r>
      <w:r>
        <w:rPr>
          <w:noProof/>
        </w:rPr>
        <w:fldChar w:fldCharType="separate"/>
      </w:r>
      <w:r w:rsidR="001A586F">
        <w:rPr>
          <w:noProof/>
        </w:rPr>
        <w:t>8</w:t>
      </w:r>
      <w:r>
        <w:rPr>
          <w:noProof/>
        </w:rPr>
        <w:fldChar w:fldCharType="end"/>
      </w:r>
    </w:p>
    <w:p w14:paraId="6B7257A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7. Finalize Measure Dialog</w:t>
      </w:r>
      <w:r>
        <w:rPr>
          <w:noProof/>
        </w:rPr>
        <w:tab/>
      </w:r>
      <w:r>
        <w:rPr>
          <w:noProof/>
        </w:rPr>
        <w:fldChar w:fldCharType="begin"/>
      </w:r>
      <w:r>
        <w:rPr>
          <w:noProof/>
        </w:rPr>
        <w:instrText xml:space="preserve"> PAGEREF _Toc498329029 \h </w:instrText>
      </w:r>
      <w:r>
        <w:rPr>
          <w:noProof/>
        </w:rPr>
      </w:r>
      <w:r>
        <w:rPr>
          <w:noProof/>
        </w:rPr>
        <w:fldChar w:fldCharType="separate"/>
      </w:r>
      <w:r w:rsidR="001A586F">
        <w:rPr>
          <w:noProof/>
        </w:rPr>
        <w:t>8</w:t>
      </w:r>
      <w:r>
        <w:rPr>
          <w:noProof/>
        </w:rPr>
        <w:fldChar w:fldCharType="end"/>
      </w:r>
    </w:p>
    <w:p w14:paraId="1C9ACC89"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8. Updating Measure Dialog</w:t>
      </w:r>
      <w:r>
        <w:rPr>
          <w:noProof/>
        </w:rPr>
        <w:tab/>
      </w:r>
      <w:r>
        <w:rPr>
          <w:noProof/>
        </w:rPr>
        <w:fldChar w:fldCharType="begin"/>
      </w:r>
      <w:r>
        <w:rPr>
          <w:noProof/>
        </w:rPr>
        <w:instrText xml:space="preserve"> PAGEREF _Toc498329030 \h </w:instrText>
      </w:r>
      <w:r>
        <w:rPr>
          <w:noProof/>
        </w:rPr>
      </w:r>
      <w:r>
        <w:rPr>
          <w:noProof/>
        </w:rPr>
        <w:fldChar w:fldCharType="separate"/>
      </w:r>
      <w:r w:rsidR="001A586F">
        <w:rPr>
          <w:noProof/>
        </w:rPr>
        <w:t>9</w:t>
      </w:r>
      <w:r>
        <w:rPr>
          <w:noProof/>
        </w:rPr>
        <w:fldChar w:fldCharType="end"/>
      </w:r>
    </w:p>
    <w:p w14:paraId="79A57643"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9. Measure View</w:t>
      </w:r>
      <w:r>
        <w:rPr>
          <w:noProof/>
        </w:rPr>
        <w:tab/>
      </w:r>
      <w:r>
        <w:rPr>
          <w:noProof/>
        </w:rPr>
        <w:fldChar w:fldCharType="begin"/>
      </w:r>
      <w:r>
        <w:rPr>
          <w:noProof/>
        </w:rPr>
        <w:instrText xml:space="preserve"> PAGEREF _Toc498329031 \h </w:instrText>
      </w:r>
      <w:r>
        <w:rPr>
          <w:noProof/>
        </w:rPr>
      </w:r>
      <w:r>
        <w:rPr>
          <w:noProof/>
        </w:rPr>
        <w:fldChar w:fldCharType="separate"/>
      </w:r>
      <w:r w:rsidR="001A586F">
        <w:rPr>
          <w:noProof/>
        </w:rPr>
        <w:t>12</w:t>
      </w:r>
      <w:r>
        <w:rPr>
          <w:noProof/>
        </w:rPr>
        <w:fldChar w:fldCharType="end"/>
      </w:r>
    </w:p>
    <w:p w14:paraId="5BB6E80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10. Measure Terminology and Overlapping Value Sets</w:t>
      </w:r>
      <w:r>
        <w:rPr>
          <w:noProof/>
        </w:rPr>
        <w:tab/>
      </w:r>
      <w:r>
        <w:rPr>
          <w:noProof/>
        </w:rPr>
        <w:fldChar w:fldCharType="begin"/>
      </w:r>
      <w:r>
        <w:rPr>
          <w:noProof/>
        </w:rPr>
        <w:instrText xml:space="preserve"> PAGEREF _Toc498329032 \h </w:instrText>
      </w:r>
      <w:r>
        <w:rPr>
          <w:noProof/>
        </w:rPr>
      </w:r>
      <w:r>
        <w:rPr>
          <w:noProof/>
        </w:rPr>
        <w:fldChar w:fldCharType="separate"/>
      </w:r>
      <w:r w:rsidR="001A586F">
        <w:rPr>
          <w:noProof/>
        </w:rPr>
        <w:t>13</w:t>
      </w:r>
      <w:r>
        <w:rPr>
          <w:noProof/>
        </w:rPr>
        <w:fldChar w:fldCharType="end"/>
      </w:r>
    </w:p>
    <w:p w14:paraId="12EFCF14"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11. Expanded Results View</w:t>
      </w:r>
      <w:r>
        <w:rPr>
          <w:noProof/>
        </w:rPr>
        <w:tab/>
      </w:r>
      <w:r>
        <w:rPr>
          <w:noProof/>
        </w:rPr>
        <w:fldChar w:fldCharType="begin"/>
      </w:r>
      <w:r>
        <w:rPr>
          <w:noProof/>
        </w:rPr>
        <w:instrText xml:space="preserve"> PAGEREF _Toc498329033 \h </w:instrText>
      </w:r>
      <w:r>
        <w:rPr>
          <w:noProof/>
        </w:rPr>
      </w:r>
      <w:r>
        <w:rPr>
          <w:noProof/>
        </w:rPr>
        <w:fldChar w:fldCharType="separate"/>
      </w:r>
      <w:r w:rsidR="001A586F">
        <w:rPr>
          <w:noProof/>
        </w:rPr>
        <w:t>15</w:t>
      </w:r>
      <w:r>
        <w:rPr>
          <w:noProof/>
        </w:rPr>
        <w:fldChar w:fldCharType="end"/>
      </w:r>
    </w:p>
    <w:p w14:paraId="14E7DBC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12. Logic Calculation Highlight – Passing Results</w:t>
      </w:r>
      <w:r>
        <w:rPr>
          <w:noProof/>
        </w:rPr>
        <w:tab/>
      </w:r>
      <w:r>
        <w:rPr>
          <w:noProof/>
        </w:rPr>
        <w:fldChar w:fldCharType="begin"/>
      </w:r>
      <w:r>
        <w:rPr>
          <w:noProof/>
        </w:rPr>
        <w:instrText xml:space="preserve"> PAGEREF _Toc498329034 \h </w:instrText>
      </w:r>
      <w:r>
        <w:rPr>
          <w:noProof/>
        </w:rPr>
      </w:r>
      <w:r>
        <w:rPr>
          <w:noProof/>
        </w:rPr>
        <w:fldChar w:fldCharType="separate"/>
      </w:r>
      <w:r w:rsidR="001A586F">
        <w:rPr>
          <w:noProof/>
        </w:rPr>
        <w:t>15</w:t>
      </w:r>
      <w:r>
        <w:rPr>
          <w:noProof/>
        </w:rPr>
        <w:fldChar w:fldCharType="end"/>
      </w:r>
    </w:p>
    <w:p w14:paraId="1DE72CE6"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13. Logic Calculation Highlight – Failing Results</w:t>
      </w:r>
      <w:r>
        <w:rPr>
          <w:noProof/>
        </w:rPr>
        <w:tab/>
      </w:r>
      <w:r>
        <w:rPr>
          <w:noProof/>
        </w:rPr>
        <w:fldChar w:fldCharType="begin"/>
      </w:r>
      <w:r>
        <w:rPr>
          <w:noProof/>
        </w:rPr>
        <w:instrText xml:space="preserve"> PAGEREF _Toc498329035 \h </w:instrText>
      </w:r>
      <w:r>
        <w:rPr>
          <w:noProof/>
        </w:rPr>
      </w:r>
      <w:r>
        <w:rPr>
          <w:noProof/>
        </w:rPr>
        <w:fldChar w:fldCharType="separate"/>
      </w:r>
      <w:r w:rsidR="001A586F">
        <w:rPr>
          <w:noProof/>
        </w:rPr>
        <w:t>16</w:t>
      </w:r>
      <w:r>
        <w:rPr>
          <w:noProof/>
        </w:rPr>
        <w:fldChar w:fldCharType="end"/>
      </w:r>
    </w:p>
    <w:p w14:paraId="48B23198"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14. Patient Builder View</w:t>
      </w:r>
      <w:r>
        <w:rPr>
          <w:noProof/>
        </w:rPr>
        <w:tab/>
      </w:r>
      <w:r>
        <w:rPr>
          <w:noProof/>
        </w:rPr>
        <w:fldChar w:fldCharType="begin"/>
      </w:r>
      <w:r>
        <w:rPr>
          <w:noProof/>
        </w:rPr>
        <w:instrText xml:space="preserve"> PAGEREF _Toc498329036 \h </w:instrText>
      </w:r>
      <w:r>
        <w:rPr>
          <w:noProof/>
        </w:rPr>
      </w:r>
      <w:r>
        <w:rPr>
          <w:noProof/>
        </w:rPr>
        <w:fldChar w:fldCharType="separate"/>
      </w:r>
      <w:r w:rsidR="001A586F">
        <w:rPr>
          <w:noProof/>
        </w:rPr>
        <w:t>18</w:t>
      </w:r>
      <w:r>
        <w:rPr>
          <w:noProof/>
        </w:rPr>
        <w:fldChar w:fldCharType="end"/>
      </w:r>
    </w:p>
    <w:p w14:paraId="77257D57"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15. Continuous Variable Measures Expected Populations</w:t>
      </w:r>
      <w:r>
        <w:rPr>
          <w:noProof/>
        </w:rPr>
        <w:tab/>
      </w:r>
      <w:r>
        <w:rPr>
          <w:noProof/>
        </w:rPr>
        <w:fldChar w:fldCharType="begin"/>
      </w:r>
      <w:r>
        <w:rPr>
          <w:noProof/>
        </w:rPr>
        <w:instrText xml:space="preserve"> PAGEREF _Toc498329037 \h </w:instrText>
      </w:r>
      <w:r>
        <w:rPr>
          <w:noProof/>
        </w:rPr>
      </w:r>
      <w:r>
        <w:rPr>
          <w:noProof/>
        </w:rPr>
        <w:fldChar w:fldCharType="separate"/>
      </w:r>
      <w:r w:rsidR="001A586F">
        <w:rPr>
          <w:noProof/>
        </w:rPr>
        <w:t>20</w:t>
      </w:r>
      <w:r>
        <w:rPr>
          <w:noProof/>
        </w:rPr>
        <w:fldChar w:fldCharType="end"/>
      </w:r>
    </w:p>
    <w:p w14:paraId="74466CBC"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16. Building Patient History, including Edit Clinical Element View</w:t>
      </w:r>
      <w:r>
        <w:rPr>
          <w:noProof/>
        </w:rPr>
        <w:tab/>
      </w:r>
      <w:r>
        <w:rPr>
          <w:noProof/>
        </w:rPr>
        <w:fldChar w:fldCharType="begin"/>
      </w:r>
      <w:r>
        <w:rPr>
          <w:noProof/>
        </w:rPr>
        <w:instrText xml:space="preserve"> PAGEREF _Toc498329038 \h </w:instrText>
      </w:r>
      <w:r>
        <w:rPr>
          <w:noProof/>
        </w:rPr>
      </w:r>
      <w:r>
        <w:rPr>
          <w:noProof/>
        </w:rPr>
        <w:fldChar w:fldCharType="separate"/>
      </w:r>
      <w:r w:rsidR="001A586F">
        <w:rPr>
          <w:noProof/>
        </w:rPr>
        <w:t>21</w:t>
      </w:r>
      <w:r>
        <w:rPr>
          <w:noProof/>
        </w:rPr>
        <w:fldChar w:fldCharType="end"/>
      </w:r>
    </w:p>
    <w:p w14:paraId="4CC66B7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17. References Section of the Patient History Builder</w:t>
      </w:r>
      <w:r>
        <w:rPr>
          <w:noProof/>
        </w:rPr>
        <w:tab/>
      </w:r>
      <w:r>
        <w:rPr>
          <w:noProof/>
        </w:rPr>
        <w:fldChar w:fldCharType="begin"/>
      </w:r>
      <w:r>
        <w:rPr>
          <w:noProof/>
        </w:rPr>
        <w:instrText xml:space="preserve"> PAGEREF _Toc498329039 \h </w:instrText>
      </w:r>
      <w:r>
        <w:rPr>
          <w:noProof/>
        </w:rPr>
      </w:r>
      <w:r>
        <w:rPr>
          <w:noProof/>
        </w:rPr>
        <w:fldChar w:fldCharType="separate"/>
      </w:r>
      <w:r w:rsidR="001A586F">
        <w:rPr>
          <w:noProof/>
        </w:rPr>
        <w:t>22</w:t>
      </w:r>
      <w:r>
        <w:rPr>
          <w:noProof/>
        </w:rPr>
        <w:fldChar w:fldCharType="end"/>
      </w:r>
    </w:p>
    <w:p w14:paraId="7316C312"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18. User Group Link on Bonnie Splash Page</w:t>
      </w:r>
      <w:r>
        <w:rPr>
          <w:noProof/>
        </w:rPr>
        <w:tab/>
      </w:r>
      <w:r>
        <w:rPr>
          <w:noProof/>
        </w:rPr>
        <w:fldChar w:fldCharType="begin"/>
      </w:r>
      <w:r>
        <w:rPr>
          <w:noProof/>
        </w:rPr>
        <w:instrText xml:space="preserve"> PAGEREF _Toc498329040 \h </w:instrText>
      </w:r>
      <w:r>
        <w:rPr>
          <w:noProof/>
        </w:rPr>
      </w:r>
      <w:r>
        <w:rPr>
          <w:noProof/>
        </w:rPr>
        <w:fldChar w:fldCharType="separate"/>
      </w:r>
      <w:r w:rsidR="001A586F">
        <w:rPr>
          <w:noProof/>
        </w:rPr>
        <w:t>23</w:t>
      </w:r>
      <w:r>
        <w:rPr>
          <w:noProof/>
        </w:rPr>
        <w:fldChar w:fldCharType="end"/>
      </w:r>
    </w:p>
    <w:p w14:paraId="4B4684DF" w14:textId="77777777" w:rsidR="00AF3681" w:rsidRDefault="00AF3681">
      <w:pPr>
        <w:pStyle w:val="TableofFigures"/>
        <w:tabs>
          <w:tab w:val="right" w:leader="dot" w:pos="9350"/>
        </w:tabs>
        <w:rPr>
          <w:rFonts w:asciiTheme="minorHAnsi" w:eastAsiaTheme="minorEastAsia" w:hAnsiTheme="minorHAnsi" w:cstheme="minorBidi"/>
          <w:noProof/>
        </w:rPr>
      </w:pPr>
      <w:r>
        <w:rPr>
          <w:noProof/>
        </w:rPr>
        <w:t>Figure 19. User Group Link in the Application Header</w:t>
      </w:r>
      <w:r>
        <w:rPr>
          <w:noProof/>
        </w:rPr>
        <w:tab/>
      </w:r>
      <w:r>
        <w:rPr>
          <w:noProof/>
        </w:rPr>
        <w:fldChar w:fldCharType="begin"/>
      </w:r>
      <w:r>
        <w:rPr>
          <w:noProof/>
        </w:rPr>
        <w:instrText xml:space="preserve"> PAGEREF _Toc498329041 \h </w:instrText>
      </w:r>
      <w:r>
        <w:rPr>
          <w:noProof/>
        </w:rPr>
      </w:r>
      <w:r>
        <w:rPr>
          <w:noProof/>
        </w:rPr>
        <w:fldChar w:fldCharType="separate"/>
      </w:r>
      <w:r w:rsidR="001A586F">
        <w:rPr>
          <w:noProof/>
        </w:rPr>
        <w:t>23</w:t>
      </w:r>
      <w:r>
        <w:rPr>
          <w:noProof/>
        </w:rPr>
        <w:fldChar w:fldCharType="end"/>
      </w:r>
    </w:p>
    <w:p w14:paraId="2FC3EFDE" w14:textId="77777777" w:rsidR="00B9424E" w:rsidRDefault="00E009DB">
      <w:pPr>
        <w:sectPr w:rsidR="00B9424E">
          <w:headerReference w:type="first" r:id="rId16"/>
          <w:footerReference w:type="first" r:id="rId17"/>
          <w:pgSz w:w="12240" w:h="15840" w:code="1"/>
          <w:pgMar w:top="1440" w:right="1440" w:bottom="1440" w:left="1440" w:header="504" w:footer="504" w:gutter="0"/>
          <w:pgNumType w:fmt="lowerRoman"/>
          <w:cols w:space="720"/>
          <w:titlePg/>
        </w:sectPr>
      </w:pPr>
      <w:r>
        <w:rPr>
          <w:noProof/>
        </w:rPr>
        <w:fldChar w:fldCharType="end"/>
      </w:r>
    </w:p>
    <w:p w14:paraId="0AD5E8CD" w14:textId="77777777" w:rsidR="00B9424E" w:rsidRDefault="00E009DB">
      <w:pPr>
        <w:pStyle w:val="Heading1"/>
      </w:pPr>
      <w:bookmarkStart w:id="5" w:name="_Toc510936693"/>
      <w:bookmarkStart w:id="6" w:name="_Toc510936873"/>
      <w:bookmarkStart w:id="7" w:name="_Toc510948564"/>
      <w:bookmarkStart w:id="8" w:name="_Toc497871702"/>
      <w:bookmarkStart w:id="9" w:name="_Toc497872046"/>
      <w:bookmarkStart w:id="10" w:name="_Toc497872814"/>
      <w:bookmarkStart w:id="11" w:name="_Toc497872969"/>
      <w:bookmarkStart w:id="12" w:name="_Toc497873017"/>
      <w:bookmarkStart w:id="13" w:name="_Toc498328990"/>
      <w:bookmarkEnd w:id="1"/>
      <w:bookmarkEnd w:id="2"/>
      <w:bookmarkEnd w:id="3"/>
      <w:bookmarkEnd w:id="4"/>
      <w:r>
        <w:lastRenderedPageBreak/>
        <w:t>Introduction</w:t>
      </w:r>
      <w:bookmarkEnd w:id="5"/>
      <w:bookmarkEnd w:id="6"/>
      <w:bookmarkEnd w:id="7"/>
      <w:bookmarkEnd w:id="13"/>
    </w:p>
    <w:p w14:paraId="4B50A915" w14:textId="77777777" w:rsidR="00B9424E" w:rsidRDefault="00E009DB">
      <w:pPr>
        <w:pStyle w:val="Heading2"/>
        <w:spacing w:before="0" w:after="120"/>
      </w:pPr>
      <w:bookmarkStart w:id="14" w:name="_Toc498328991"/>
      <w:r>
        <w:t>Background</w:t>
      </w:r>
      <w:bookmarkEnd w:id="14"/>
    </w:p>
    <w:p w14:paraId="707375B3" w14:textId="0B03582B" w:rsidR="00B9424E" w:rsidRDefault="00E009DB">
      <w:bookmarkStart w:id="15" w:name="_Toc498235586"/>
      <w:r>
        <w:t>Bonnie is a software tool that allows electronic Clinical Quality Measure (eCQM) developers to test and verify the behavior of their 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18774386" w14:textId="618F3F38" w:rsidR="00B9424E" w:rsidRDefault="00E009DB">
      <w:r>
        <w:t xml:space="preserve">Bonnie has been designed to integrate with the nationally recognized data standards the </w:t>
      </w:r>
      <w:r w:rsidR="005729D7">
        <w:t>Centers for Medicare &amp; Medicaid Services (CMS) Quality Reporting</w:t>
      </w:r>
      <w:r>
        <w:t xml:space="preserve"> program</w:t>
      </w:r>
      <w:r w:rsidR="005729D7">
        <w:t>s</w:t>
      </w:r>
      <w:r>
        <w:t xml:space="preserve"> use for expressing CQM logic for machine-to-machine interoperability. This integration provides enormous value to the eCQM program and federal policy leaders and stakeholders. The Bonnie tool verifies that the new and evolving standards for eCQM</w:t>
      </w:r>
      <w:r w:rsidR="001215F1">
        <w:t xml:space="preserve">s used in </w:t>
      </w:r>
      <w:r w:rsidR="00C3764A">
        <w:t xml:space="preserve">the </w:t>
      </w:r>
      <w:r w:rsidR="005729D7">
        <w:t>CMS</w:t>
      </w:r>
      <w:r w:rsidR="001215F1">
        <w:t xml:space="preserve"> Quality Reporting</w:t>
      </w:r>
      <w:r>
        <w:t xml:space="preserve"> program</w:t>
      </w:r>
      <w:r w:rsidR="001215F1">
        <w:t>s</w:t>
      </w:r>
      <w:r>
        <w:t xml:space="preserve"> are flexible and can be implemented in software.</w:t>
      </w:r>
    </w:p>
    <w:p w14:paraId="326629F2" w14:textId="77777777" w:rsidR="00B9424E" w:rsidRDefault="00E009DB">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14640095" w14:textId="28125A53" w:rsidR="00B9424E" w:rsidRDefault="00E009DB">
      <w:r>
        <w:t>Finally, the Bonnie software is freely available via an Apache 2.0 open source license. The </w:t>
      </w:r>
      <w:r w:rsidR="001568DB">
        <w:t>CMS EHR Incentive P</w:t>
      </w:r>
      <w:r>
        <w:t>rogram makes all or parts of the Bonnie software available for inspection, verification, and even reuse by other government programs or federal contractors.</w:t>
      </w:r>
    </w:p>
    <w:p w14:paraId="5B771B89" w14:textId="77777777" w:rsidR="00B9424E" w:rsidRDefault="00E009DB">
      <w:pPr>
        <w:pStyle w:val="Heading2"/>
      </w:pPr>
      <w:bookmarkStart w:id="16" w:name="_Toc498328992"/>
      <w:r>
        <w:t>Purpose</w:t>
      </w:r>
      <w:bookmarkEnd w:id="16"/>
    </w:p>
    <w:p w14:paraId="03683495" w14:textId="77777777" w:rsidR="00B9424E" w:rsidRDefault="00E009DB">
      <w:r>
        <w:t>The purpose of this document is to describe the functionality of the Bonnie web application that allows measure developers to test and verify the behavior of their CQM logic. This document provides Bonnie users with step-by-step instructions for testing eCQMs by building synthetic patient records.</w:t>
      </w:r>
    </w:p>
    <w:p w14:paraId="4FB5FB7D" w14:textId="77777777" w:rsidR="00B9424E" w:rsidRDefault="00E009DB">
      <w:pPr>
        <w:pStyle w:val="Heading2"/>
      </w:pPr>
      <w:bookmarkStart w:id="17" w:name="_Toc498235588"/>
      <w:bookmarkStart w:id="18" w:name="_Toc498328993"/>
      <w:bookmarkEnd w:id="15"/>
      <w:r>
        <w:t>Application Description</w:t>
      </w:r>
      <w:bookmarkEnd w:id="18"/>
    </w:p>
    <w:p w14:paraId="137DCF91" w14:textId="015ED50C" w:rsidR="00B9424E" w:rsidRDefault="00E009DB">
      <w:r>
        <w:t xml:space="preserve">The Bonnie application provides the capability to import measures defined in Health Quality Measure Format (HQMF) XML and Clinical Quality Language (CQL). The HQMF specification provides the metadata and the CQL libraries </w:t>
      </w:r>
      <w:r w:rsidR="000F7E3B">
        <w:t xml:space="preserve">provide </w:t>
      </w:r>
      <w:r>
        <w:t>the logic for calculating a CQM. The Bonnie application can load an eCQM containing the HQMF and CQL describing a measure and programmatically convert both into an executable format that allows calculation of the measure directly from the specification.</w:t>
      </w:r>
    </w:p>
    <w:p w14:paraId="5C90A964" w14:textId="77777777" w:rsidR="00B9424E" w:rsidRDefault="00E009DB">
      <w:r>
        <w:t xml:space="preserve">The Centers for Medicare &amp; Medicaid Services (CMS) Measure Authoring Tool is the primary source for eCQMs used by the Bonnie application. Measure developers use the MAT to build </w:t>
      </w:r>
      <w:r>
        <w:lastRenderedPageBreak/>
        <w:t>eCQMs and export those measures as measure bundles containing HQMF and one or more CQL libraries. These measure bundles can be downloaded from the MAT and loaded into the Bonnie user interface for measure testing.</w:t>
      </w:r>
    </w:p>
    <w:p w14:paraId="34BF589D" w14:textId="77777777" w:rsidR="00B9424E" w:rsidRDefault="00E009DB">
      <w:r>
        <w:t>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14:paraId="2BB75F78" w14:textId="0B7B98EE" w:rsidR="00B9424E" w:rsidRDefault="00E009DB">
      <w: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w:t>
      </w:r>
      <w:r w:rsidR="00C3764A">
        <w:t>Office of the National Coordinator (ONC) Health IT Certification Program</w:t>
      </w:r>
      <w:r>
        <w:t>. If the synthetic patients are clinically valid, Cypress</w:t>
      </w:r>
      <w:r>
        <w:rPr>
          <w:rStyle w:val="FootnoteReference"/>
        </w:rPr>
        <w:footnoteReference w:id="1"/>
      </w:r>
      <w:r>
        <w:t xml:space="preserve"> users can use them in addition to or instead of their own patients.</w:t>
      </w:r>
    </w:p>
    <w:p w14:paraId="34D64FAB" w14:textId="77777777" w:rsidR="00B9424E" w:rsidRDefault="00E009DB">
      <w:pPr>
        <w:sectPr w:rsidR="00B9424E">
          <w:headerReference w:type="even" r:id="rId18"/>
          <w:headerReference w:type="default" r:id="rId19"/>
          <w:footerReference w:type="default" r:id="rId20"/>
          <w:headerReference w:type="first" r:id="rId21"/>
          <w:footerReference w:type="first" r:id="rId22"/>
          <w:pgSz w:w="12240" w:h="15840" w:code="1"/>
          <w:pgMar w:top="1440" w:right="1440" w:bottom="1440" w:left="1440" w:header="504" w:footer="504" w:gutter="0"/>
          <w:pgNumType w:start="1"/>
          <w:cols w:space="720"/>
          <w:titlePg/>
          <w:docGrid w:linePitch="360"/>
        </w:sectPr>
      </w:pPr>
      <w:r>
        <w:t xml:space="preserve"> </w:t>
      </w:r>
    </w:p>
    <w:p w14:paraId="1CBB1B21" w14:textId="77777777" w:rsidR="00B9424E" w:rsidRDefault="00E009DB">
      <w:pPr>
        <w:pStyle w:val="Heading1"/>
      </w:pPr>
      <w:bookmarkStart w:id="19" w:name="_Toc498328994"/>
      <w:r>
        <w:lastRenderedPageBreak/>
        <w:t>User Account Creation</w:t>
      </w:r>
      <w:bookmarkEnd w:id="19"/>
    </w:p>
    <w:p w14:paraId="510C89D1" w14:textId="77777777" w:rsidR="00B9424E" w:rsidRDefault="00E009DB">
      <w:pPr>
        <w:pStyle w:val="Heading2"/>
      </w:pPr>
      <w:bookmarkStart w:id="20" w:name="_Toc498328995"/>
      <w:r>
        <w:t>Login Page</w:t>
      </w:r>
      <w:bookmarkEnd w:id="20"/>
    </w:p>
    <w:p w14:paraId="6910060B" w14:textId="77777777" w:rsidR="00B9424E" w:rsidRDefault="00E009DB">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r w:rsidR="00D216A1">
        <w:fldChar w:fldCharType="begin"/>
      </w:r>
      <w:r w:rsidR="00D216A1">
        <w:instrText xml:space="preserve"> REF _Ref459207064 </w:instrText>
      </w:r>
      <w:r w:rsidR="00D216A1">
        <w:fldChar w:fldCharType="separate"/>
      </w:r>
      <w:r w:rsidR="001A586F">
        <w:t xml:space="preserve">Figure </w:t>
      </w:r>
      <w:r w:rsidR="001A586F">
        <w:rPr>
          <w:noProof/>
        </w:rPr>
        <w:t>1</w:t>
      </w:r>
      <w:r w:rsidR="00D216A1">
        <w:rPr>
          <w:noProof/>
        </w:rPr>
        <w:fldChar w:fldCharType="end"/>
      </w:r>
      <w:r>
        <w:t xml:space="preserve"> shows the login screen for the Bonnie application. To log in, a user must provide the email address and password for a valid account.</w:t>
      </w:r>
    </w:p>
    <w:p w14:paraId="26C4BC26" w14:textId="77777777" w:rsidR="00B9424E" w:rsidRDefault="00E009DB">
      <w:pPr>
        <w:pStyle w:val="Figure"/>
        <w:rPr>
          <w:b w:val="0"/>
        </w:rPr>
      </w:pPr>
      <w:r>
        <w:rPr>
          <w:noProof/>
        </w:rPr>
        <w:drawing>
          <wp:inline distT="0" distB="0" distL="0" distR="0" wp14:anchorId="115E77CB" wp14:editId="70266FCC">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3"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6472C3B6" w14:textId="77777777" w:rsidR="00B9424E" w:rsidRDefault="00E009DB">
      <w:pPr>
        <w:pStyle w:val="FigureCaption"/>
      </w:pPr>
      <w:bookmarkStart w:id="21" w:name="_Ref459207064"/>
      <w:bookmarkStart w:id="22" w:name="_Toc498329023"/>
      <w:r>
        <w:t xml:space="preserve">Figure </w:t>
      </w:r>
      <w:r w:rsidR="00D216A1">
        <w:fldChar w:fldCharType="begin"/>
      </w:r>
      <w:r w:rsidR="00D216A1">
        <w:instrText xml:space="preserve"> SEQ Figure \* ARABIC </w:instrText>
      </w:r>
      <w:r w:rsidR="00D216A1">
        <w:fldChar w:fldCharType="separate"/>
      </w:r>
      <w:r w:rsidR="001A586F">
        <w:rPr>
          <w:noProof/>
        </w:rPr>
        <w:t>1</w:t>
      </w:r>
      <w:r w:rsidR="00D216A1">
        <w:rPr>
          <w:noProof/>
        </w:rPr>
        <w:fldChar w:fldCharType="end"/>
      </w:r>
      <w:bookmarkEnd w:id="21"/>
      <w:r>
        <w:t xml:space="preserve">. </w:t>
      </w:r>
      <w:bookmarkStart w:id="23" w:name="_Toc439152610"/>
      <w:bookmarkStart w:id="24" w:name="_Toc439152756"/>
      <w:bookmarkStart w:id="25" w:name="_Toc439154841"/>
      <w:r>
        <w:t>Bonnie Login Page</w:t>
      </w:r>
      <w:bookmarkEnd w:id="22"/>
      <w:bookmarkEnd w:id="23"/>
      <w:bookmarkEnd w:id="24"/>
      <w:bookmarkEnd w:id="25"/>
    </w:p>
    <w:p w14:paraId="21CB0904" w14:textId="77777777" w:rsidR="00B9424E" w:rsidRDefault="00E009DB">
      <w:pPr>
        <w:pStyle w:val="Heading2"/>
      </w:pPr>
      <w:bookmarkStart w:id="26" w:name="_Toc439152897"/>
      <w:bookmarkStart w:id="27" w:name="_Toc439155293"/>
      <w:bookmarkStart w:id="28" w:name="_Toc439155655"/>
      <w:bookmarkStart w:id="29" w:name="_Toc439155735"/>
      <w:bookmarkStart w:id="30" w:name="_Toc439156644"/>
      <w:bookmarkStart w:id="31" w:name="_Toc439157810"/>
      <w:bookmarkStart w:id="32" w:name="_Toc439158054"/>
      <w:bookmarkStart w:id="33" w:name="_Toc439158236"/>
      <w:bookmarkStart w:id="34" w:name="_Toc439922475"/>
      <w:bookmarkStart w:id="35" w:name="_Toc439923945"/>
      <w:bookmarkStart w:id="36" w:name="_Toc439924014"/>
      <w:bookmarkStart w:id="37" w:name="_Toc498328996"/>
      <w:bookmarkEnd w:id="26"/>
      <w:bookmarkEnd w:id="27"/>
      <w:bookmarkEnd w:id="28"/>
      <w:bookmarkEnd w:id="29"/>
      <w:bookmarkEnd w:id="30"/>
      <w:bookmarkEnd w:id="31"/>
      <w:bookmarkEnd w:id="32"/>
      <w:bookmarkEnd w:id="33"/>
      <w:bookmarkEnd w:id="34"/>
      <w:bookmarkEnd w:id="35"/>
      <w:bookmarkEnd w:id="36"/>
      <w:r>
        <w:t>Creating a New User</w:t>
      </w:r>
      <w:bookmarkEnd w:id="37"/>
    </w:p>
    <w:p w14:paraId="0525A783" w14:textId="77777777" w:rsidR="00B9424E" w:rsidRDefault="00E009DB">
      <w:pPr>
        <w:spacing w:after="240"/>
      </w:pPr>
      <w:r>
        <w:t xml:space="preserve">A user can create a new account by clicking the “register” link on the login page. The register link brings the user to account creation page shown in </w:t>
      </w:r>
      <w:r w:rsidR="00D216A1">
        <w:fldChar w:fldCharType="begin"/>
      </w:r>
      <w:r w:rsidR="00D216A1">
        <w:instrText xml:space="preserve"> REF _Ref459271439  \* MERGEFORMAT </w:instrText>
      </w:r>
      <w:r w:rsidR="00D216A1">
        <w:fldChar w:fldCharType="separate"/>
      </w:r>
      <w:r w:rsidR="001A586F">
        <w:t>Figure 2</w:t>
      </w:r>
      <w:r w:rsidR="00D216A1">
        <w:fldChar w:fldCharType="end"/>
      </w:r>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14:paraId="109803E4" w14:textId="77777777" w:rsidR="00B9424E" w:rsidRDefault="00E009DB">
      <w:pPr>
        <w:pStyle w:val="Figure"/>
        <w:rPr>
          <w:b w:val="0"/>
        </w:rPr>
      </w:pPr>
      <w:r>
        <w:rPr>
          <w:noProof/>
        </w:rPr>
        <w:lastRenderedPageBreak/>
        <w:drawing>
          <wp:inline distT="0" distB="0" distL="0" distR="0" wp14:anchorId="0D9BE923" wp14:editId="314B994A">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32D9F741" w14:textId="77777777" w:rsidR="00B9424E" w:rsidRDefault="00E009DB">
      <w:pPr>
        <w:pStyle w:val="FigureCaption"/>
      </w:pPr>
      <w:bookmarkStart w:id="38" w:name="_Ref459271439"/>
      <w:bookmarkStart w:id="39" w:name="_Toc498329024"/>
      <w:r>
        <w:t xml:space="preserve">Figure </w:t>
      </w:r>
      <w:r w:rsidR="00D216A1">
        <w:fldChar w:fldCharType="begin"/>
      </w:r>
      <w:r w:rsidR="00D216A1">
        <w:instrText xml:space="preserve"> SEQ Figure \* ARABIC </w:instrText>
      </w:r>
      <w:r w:rsidR="00D216A1">
        <w:fldChar w:fldCharType="separate"/>
      </w:r>
      <w:r w:rsidR="001A586F">
        <w:rPr>
          <w:noProof/>
        </w:rPr>
        <w:t>2</w:t>
      </w:r>
      <w:r w:rsidR="00D216A1">
        <w:rPr>
          <w:noProof/>
        </w:rPr>
        <w:fldChar w:fldCharType="end"/>
      </w:r>
      <w:bookmarkEnd w:id="38"/>
      <w:r>
        <w:rPr>
          <w:bCs/>
        </w:rPr>
        <w:t>.</w:t>
      </w:r>
      <w:r>
        <w:t xml:space="preserve"> Account Registration Page</w:t>
      </w:r>
      <w:bookmarkEnd w:id="39"/>
    </w:p>
    <w:p w14:paraId="6EEF3FA5" w14:textId="77777777" w:rsidR="00B9424E" w:rsidRDefault="00E009DB">
      <w:pPr>
        <w:pStyle w:val="Heading2"/>
      </w:pPr>
      <w:bookmarkStart w:id="40" w:name="_Toc439152899"/>
      <w:bookmarkStart w:id="41" w:name="_Toc439155295"/>
      <w:bookmarkStart w:id="42" w:name="_Toc439155657"/>
      <w:bookmarkStart w:id="43" w:name="_Toc439155737"/>
      <w:bookmarkStart w:id="44" w:name="_Toc439156646"/>
      <w:bookmarkStart w:id="45" w:name="_Toc439157812"/>
      <w:bookmarkStart w:id="46" w:name="_Toc439158056"/>
      <w:bookmarkStart w:id="47" w:name="_Toc439158238"/>
      <w:bookmarkStart w:id="48" w:name="_Toc439922477"/>
      <w:bookmarkStart w:id="49" w:name="_Toc439923947"/>
      <w:bookmarkStart w:id="50" w:name="_Toc439924016"/>
      <w:bookmarkStart w:id="51" w:name="_Toc439152900"/>
      <w:bookmarkStart w:id="52" w:name="_Toc439155296"/>
      <w:bookmarkStart w:id="53" w:name="_Toc439155658"/>
      <w:bookmarkStart w:id="54" w:name="_Toc439155738"/>
      <w:bookmarkStart w:id="55" w:name="_Toc439156647"/>
      <w:bookmarkStart w:id="56" w:name="_Toc439157813"/>
      <w:bookmarkStart w:id="57" w:name="_Toc439158057"/>
      <w:bookmarkStart w:id="58" w:name="_Toc439158239"/>
      <w:bookmarkStart w:id="59" w:name="_Toc439922478"/>
      <w:bookmarkStart w:id="60" w:name="_Toc439923948"/>
      <w:bookmarkStart w:id="61" w:name="_Toc439924017"/>
      <w:bookmarkStart w:id="62" w:name="_Toc49832899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t>Resetting a Password</w:t>
      </w:r>
      <w:bookmarkEnd w:id="62"/>
    </w:p>
    <w:p w14:paraId="6B697E45" w14:textId="77777777" w:rsidR="00B9424E" w:rsidRDefault="00E009DB">
      <w:pPr>
        <w:spacing w:after="240"/>
      </w:pPr>
      <w:r>
        <w:t xml:space="preserve">If a user forgets a password or an account is locked, the user can reset the password using the password reset page shown in </w:t>
      </w:r>
      <w:r w:rsidR="00D216A1">
        <w:fldChar w:fldCharType="begin"/>
      </w:r>
      <w:r w:rsidR="00D216A1">
        <w:instrText xml:space="preserve"> REF _Ref493760084 </w:instrText>
      </w:r>
      <w:r w:rsidR="00D216A1">
        <w:fldChar w:fldCharType="separate"/>
      </w:r>
      <w:r w:rsidR="001A586F">
        <w:t xml:space="preserve">Figure </w:t>
      </w:r>
      <w:r w:rsidR="001A586F">
        <w:rPr>
          <w:noProof/>
        </w:rPr>
        <w:t>3</w:t>
      </w:r>
      <w:r w:rsidR="00D216A1">
        <w:rPr>
          <w:noProof/>
        </w:rPr>
        <w:fldChar w:fldCharType="end"/>
      </w:r>
      <w:r>
        <w:t>. This page is accessed from the “forgot password?” link on the login page (</w:t>
      </w:r>
      <w:r>
        <w:fldChar w:fldCharType="begin"/>
      </w:r>
      <w:r>
        <w:instrText xml:space="preserve"> REF _Ref459207064</w:instrText>
      </w:r>
      <w:r>
        <w:fldChar w:fldCharType="separate"/>
      </w:r>
      <w:r w:rsidR="001A586F">
        <w:t xml:space="preserve">Figure </w:t>
      </w:r>
      <w:r w:rsidR="001A586F">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14:paraId="491E1B78" w14:textId="77777777" w:rsidR="00B9424E" w:rsidRDefault="00E009DB">
      <w:pPr>
        <w:pStyle w:val="Figure"/>
        <w:rPr>
          <w:b w:val="0"/>
        </w:rPr>
      </w:pPr>
      <w:r>
        <w:rPr>
          <w:noProof/>
        </w:rPr>
        <w:drawing>
          <wp:inline distT="0" distB="0" distL="0" distR="0" wp14:anchorId="3C4480DA" wp14:editId="2B100449">
            <wp:extent cx="2902329" cy="2852928"/>
            <wp:effectExtent l="25400" t="25400" r="19050" b="17780"/>
            <wp:docPr id="11" name="Picture 11" descr="The Password Reset page recites ,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2310B4EB" w14:textId="77777777" w:rsidR="00B9424E" w:rsidRDefault="00E009DB">
      <w:pPr>
        <w:pStyle w:val="FigureCaption"/>
      </w:pPr>
      <w:bookmarkStart w:id="63" w:name="_Ref493760084"/>
      <w:bookmarkStart w:id="64" w:name="_Toc498329025"/>
      <w:r>
        <w:t xml:space="preserve">Figure </w:t>
      </w:r>
      <w:r w:rsidR="00D216A1">
        <w:fldChar w:fldCharType="begin"/>
      </w:r>
      <w:r w:rsidR="00D216A1">
        <w:instrText xml:space="preserve"> SEQ Figure \* ARABIC </w:instrText>
      </w:r>
      <w:r w:rsidR="00D216A1">
        <w:fldChar w:fldCharType="separate"/>
      </w:r>
      <w:r w:rsidR="001A586F">
        <w:rPr>
          <w:noProof/>
        </w:rPr>
        <w:t>3</w:t>
      </w:r>
      <w:r w:rsidR="00D216A1">
        <w:rPr>
          <w:noProof/>
        </w:rPr>
        <w:fldChar w:fldCharType="end"/>
      </w:r>
      <w:bookmarkEnd w:id="63"/>
      <w:r>
        <w:t xml:space="preserve">. </w:t>
      </w:r>
      <w:bookmarkStart w:id="65" w:name="_Toc439154842"/>
      <w:r>
        <w:t>Password Reset Page</w:t>
      </w:r>
      <w:bookmarkEnd w:id="64"/>
      <w:bookmarkEnd w:id="65"/>
    </w:p>
    <w:p w14:paraId="52F96B8B" w14:textId="77777777" w:rsidR="00B9424E" w:rsidRDefault="00E009DB">
      <w:pPr>
        <w:pStyle w:val="Heading2"/>
      </w:pPr>
      <w:bookmarkStart w:id="66" w:name="_Toc439152902"/>
      <w:bookmarkStart w:id="67" w:name="_Toc439155298"/>
      <w:bookmarkStart w:id="68" w:name="_Toc439155660"/>
      <w:bookmarkStart w:id="69" w:name="_Toc439155740"/>
      <w:bookmarkStart w:id="70" w:name="_Toc439156649"/>
      <w:bookmarkStart w:id="71" w:name="_Toc439157815"/>
      <w:bookmarkStart w:id="72" w:name="_Toc439158059"/>
      <w:bookmarkStart w:id="73" w:name="_Toc439158241"/>
      <w:bookmarkStart w:id="74" w:name="_Toc439922480"/>
      <w:bookmarkStart w:id="75" w:name="_Toc439923950"/>
      <w:bookmarkStart w:id="76" w:name="_Toc439924019"/>
      <w:bookmarkStart w:id="77" w:name="_Toc498328998"/>
      <w:bookmarkEnd w:id="66"/>
      <w:bookmarkEnd w:id="67"/>
      <w:bookmarkEnd w:id="68"/>
      <w:bookmarkEnd w:id="69"/>
      <w:bookmarkEnd w:id="70"/>
      <w:bookmarkEnd w:id="71"/>
      <w:bookmarkEnd w:id="72"/>
      <w:bookmarkEnd w:id="73"/>
      <w:bookmarkEnd w:id="74"/>
      <w:bookmarkEnd w:id="75"/>
      <w:bookmarkEnd w:id="76"/>
      <w:r>
        <w:lastRenderedPageBreak/>
        <w:t>Account Management</w:t>
      </w:r>
      <w:bookmarkEnd w:id="77"/>
    </w:p>
    <w:p w14:paraId="459F9AF9" w14:textId="77777777" w:rsidR="00B9424E" w:rsidRDefault="00E009DB">
      <w:pPr>
        <w:spacing w:after="240"/>
      </w:pPr>
      <w:r>
        <w:t xml:space="preserve">After logging into the application, the user can change the information associated with the account by accessing the account management page shown in </w:t>
      </w:r>
      <w:r w:rsidR="00D216A1">
        <w:fldChar w:fldCharType="begin"/>
      </w:r>
      <w:r w:rsidR="00D216A1">
        <w:instrText xml:space="preserve"> REF _Ref493760212 </w:instrText>
      </w:r>
      <w:r w:rsidR="00D216A1">
        <w:fldChar w:fldCharType="separate"/>
      </w:r>
      <w:r w:rsidR="001A586F">
        <w:t xml:space="preserve">Figure </w:t>
      </w:r>
      <w:r w:rsidR="001A586F">
        <w:rPr>
          <w:noProof/>
        </w:rPr>
        <w:t>4</w:t>
      </w:r>
      <w:r w:rsidR="00D216A1">
        <w:rPr>
          <w:noProof/>
        </w:rPr>
        <w:fldChar w:fldCharType="end"/>
      </w:r>
      <w:r>
        <w:t xml:space="preserve">. The account management page can be opened by clicking the “Account” link in the application header shown at the top of </w:t>
      </w:r>
      <w:r w:rsidR="00D216A1">
        <w:fldChar w:fldCharType="begin"/>
      </w:r>
      <w:r w:rsidR="00D216A1">
        <w:instrText xml:space="preserve"> REF _Ref493760212 </w:instrText>
      </w:r>
      <w:r w:rsidR="00D216A1">
        <w:fldChar w:fldCharType="separate"/>
      </w:r>
      <w:r w:rsidR="001A586F">
        <w:t xml:space="preserve">Figure </w:t>
      </w:r>
      <w:r w:rsidR="001A586F">
        <w:rPr>
          <w:noProof/>
        </w:rPr>
        <w:t>4</w:t>
      </w:r>
      <w:r w:rsidR="00D216A1">
        <w:rPr>
          <w:noProof/>
        </w:rPr>
        <w:fldChar w:fldCharType="end"/>
      </w:r>
      <w:r>
        <w:t>. From this page, users can change the information provided during the registration process and select a new password for their account.</w:t>
      </w:r>
    </w:p>
    <w:p w14:paraId="17091661" w14:textId="77777777" w:rsidR="00B9424E" w:rsidRDefault="00E009DB">
      <w:pPr>
        <w:pStyle w:val="Figure"/>
        <w:rPr>
          <w:b w:val="0"/>
        </w:rPr>
      </w:pPr>
      <w:r>
        <w:rPr>
          <w:noProof/>
        </w:rPr>
        <w:drawing>
          <wp:inline distT="0" distB="0" distL="0" distR="0" wp14:anchorId="20813D3D" wp14:editId="19170309">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6754" cy="2146328"/>
                    </a:xfrm>
                    <a:prstGeom prst="rect">
                      <a:avLst/>
                    </a:prstGeom>
                    <a:ln>
                      <a:solidFill>
                        <a:schemeClr val="tx1"/>
                      </a:solidFill>
                    </a:ln>
                  </pic:spPr>
                </pic:pic>
              </a:graphicData>
            </a:graphic>
          </wp:inline>
        </w:drawing>
      </w:r>
    </w:p>
    <w:p w14:paraId="52AC4B7F" w14:textId="77777777" w:rsidR="00B9424E" w:rsidRDefault="00E009DB">
      <w:pPr>
        <w:pStyle w:val="FigureCaption"/>
      </w:pPr>
      <w:bookmarkStart w:id="78" w:name="_Ref493760212"/>
      <w:bookmarkStart w:id="79" w:name="_Toc498329026"/>
      <w:r>
        <w:t xml:space="preserve">Figure </w:t>
      </w:r>
      <w:r w:rsidR="00D216A1">
        <w:fldChar w:fldCharType="begin"/>
      </w:r>
      <w:r w:rsidR="00D216A1">
        <w:instrText xml:space="preserve"> SEQ Figure \* ARABIC </w:instrText>
      </w:r>
      <w:r w:rsidR="00D216A1">
        <w:fldChar w:fldCharType="separate"/>
      </w:r>
      <w:r w:rsidR="001A586F">
        <w:rPr>
          <w:noProof/>
        </w:rPr>
        <w:t>4</w:t>
      </w:r>
      <w:r w:rsidR="00D216A1">
        <w:rPr>
          <w:noProof/>
        </w:rPr>
        <w:fldChar w:fldCharType="end"/>
      </w:r>
      <w:bookmarkEnd w:id="78"/>
      <w:r>
        <w:rPr>
          <w:noProof/>
        </w:rPr>
        <w:t>.</w:t>
      </w:r>
      <w:r>
        <w:t xml:space="preserve"> Account Management Page</w:t>
      </w:r>
      <w:bookmarkEnd w:id="79"/>
    </w:p>
    <w:p w14:paraId="36D9332F" w14:textId="77777777" w:rsidR="00B9424E" w:rsidRDefault="00B9424E"/>
    <w:p w14:paraId="458D6911" w14:textId="77777777" w:rsidR="00B9424E" w:rsidRDefault="00B9424E">
      <w:pPr>
        <w:sectPr w:rsidR="00B9424E">
          <w:headerReference w:type="first" r:id="rId27"/>
          <w:footerReference w:type="first" r:id="rId28"/>
          <w:pgSz w:w="12240" w:h="15840" w:code="1"/>
          <w:pgMar w:top="1440" w:right="1440" w:bottom="1440" w:left="1440" w:header="504" w:footer="504" w:gutter="0"/>
          <w:cols w:space="720"/>
          <w:titlePg/>
          <w:docGrid w:linePitch="360"/>
        </w:sectPr>
      </w:pPr>
    </w:p>
    <w:p w14:paraId="5D048698" w14:textId="77777777" w:rsidR="00B9424E" w:rsidRDefault="00E009DB">
      <w:pPr>
        <w:pStyle w:val="Heading1"/>
      </w:pPr>
      <w:bookmarkStart w:id="80" w:name="_Toc498328999"/>
      <w:r>
        <w:lastRenderedPageBreak/>
        <w:t>Measure Dashboard</w:t>
      </w:r>
      <w:bookmarkEnd w:id="80"/>
    </w:p>
    <w:p w14:paraId="11AC51C2" w14:textId="77777777" w:rsidR="00B9424E" w:rsidRDefault="00E009DB">
      <w:pPr>
        <w:pStyle w:val="Heading2"/>
      </w:pPr>
      <w:bookmarkStart w:id="81" w:name="_Toc498329000"/>
      <w:r>
        <w:t>Overview</w:t>
      </w:r>
      <w:bookmarkEnd w:id="81"/>
    </w:p>
    <w:p w14:paraId="1AC93F78" w14:textId="77777777" w:rsidR="00B9424E" w:rsidRDefault="00E009DB">
      <w:pPr>
        <w:spacing w:after="240"/>
      </w:pPr>
      <w:r>
        <w:t xml:space="preserve">The Measure Dashboard page, as shown in </w:t>
      </w:r>
      <w:r w:rsidR="00D216A1">
        <w:fldChar w:fldCharType="begin"/>
      </w:r>
      <w:r w:rsidR="00D216A1">
        <w:instrText xml:space="preserve"> REF _Ref467148223 </w:instrText>
      </w:r>
      <w:r w:rsidR="00D216A1">
        <w:fldChar w:fldCharType="separate"/>
      </w:r>
      <w:r w:rsidR="001A586F">
        <w:t xml:space="preserve">Figure </w:t>
      </w:r>
      <w:r w:rsidR="001A586F">
        <w:rPr>
          <w:noProof/>
        </w:rPr>
        <w:t>5</w:t>
      </w:r>
      <w:r w:rsidR="00D216A1">
        <w:rPr>
          <w:noProof/>
        </w:rPr>
        <w:fldChar w:fldCharType="end"/>
      </w:r>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14:paraId="359496B7" w14:textId="77777777" w:rsidR="00B9424E" w:rsidRDefault="00E009DB">
      <w:pPr>
        <w:pStyle w:val="FigureCaption"/>
      </w:pPr>
      <w:bookmarkStart w:id="82" w:name="_Toc498329027"/>
      <w:r>
        <w:rPr>
          <w:b w:val="0"/>
          <w:noProof/>
        </w:rPr>
        <w:drawing>
          <wp:inline distT="0" distB="0" distL="0" distR="0" wp14:anchorId="22DC3AC0" wp14:editId="75C6A05A">
            <wp:extent cx="5943600" cy="3796665"/>
            <wp:effectExtent l="19050" t="19050" r="19050" b="13335"/>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6665"/>
                    </a:xfrm>
                    <a:prstGeom prst="rect">
                      <a:avLst/>
                    </a:prstGeom>
                    <a:ln>
                      <a:solidFill>
                        <a:schemeClr val="tx1"/>
                      </a:solidFill>
                    </a:ln>
                  </pic:spPr>
                </pic:pic>
              </a:graphicData>
            </a:graphic>
          </wp:inline>
        </w:drawing>
      </w:r>
      <w:bookmarkStart w:id="83" w:name="_Ref467148223"/>
      <w:r>
        <w:t xml:space="preserve">Figure </w:t>
      </w:r>
      <w:r w:rsidR="00D216A1">
        <w:fldChar w:fldCharType="begin"/>
      </w:r>
      <w:r w:rsidR="00D216A1">
        <w:instrText xml:space="preserve"> SEQ Figure \* ARABIC </w:instrText>
      </w:r>
      <w:r w:rsidR="00D216A1">
        <w:fldChar w:fldCharType="separate"/>
      </w:r>
      <w:r w:rsidR="001A586F">
        <w:rPr>
          <w:noProof/>
        </w:rPr>
        <w:t>5</w:t>
      </w:r>
      <w:r w:rsidR="00D216A1">
        <w:rPr>
          <w:noProof/>
        </w:rPr>
        <w:fldChar w:fldCharType="end"/>
      </w:r>
      <w:bookmarkEnd w:id="83"/>
      <w:r>
        <w:t>. Measure Dashboard View</w:t>
      </w:r>
      <w:bookmarkEnd w:id="82"/>
    </w:p>
    <w:p w14:paraId="2066C632" w14:textId="77777777" w:rsidR="00B9424E" w:rsidRDefault="00E009DB">
      <w:r>
        <w:t xml:space="preserve">The Measure Dashboard View employs the following user interface (UI) elements (indicated by their item numbers in </w:t>
      </w:r>
      <w:r w:rsidR="00D216A1">
        <w:fldChar w:fldCharType="begin"/>
      </w:r>
      <w:r w:rsidR="00D216A1">
        <w:instrText xml:space="preserve"> REF _Ref467148223 </w:instrText>
      </w:r>
      <w:r w:rsidR="00D216A1">
        <w:fldChar w:fldCharType="separate"/>
      </w:r>
      <w:r w:rsidR="001A586F">
        <w:t xml:space="preserve">Figure </w:t>
      </w:r>
      <w:r w:rsidR="001A586F">
        <w:rPr>
          <w:noProof/>
        </w:rPr>
        <w:t>5</w:t>
      </w:r>
      <w:r w:rsidR="00D216A1">
        <w:rPr>
          <w:noProof/>
        </w:rPr>
        <w:fldChar w:fldCharType="end"/>
      </w:r>
      <w:r>
        <w:t>):</w:t>
      </w:r>
    </w:p>
    <w:p w14:paraId="21CE2C3B" w14:textId="77777777" w:rsidR="00B9424E" w:rsidRDefault="00E009DB">
      <w:pPr>
        <w:pStyle w:val="NumberedList"/>
        <w:numPr>
          <w:ilvl w:val="0"/>
          <w:numId w:val="39"/>
        </w:numPr>
      </w:pPr>
      <w:r>
        <w:t>Header – Allows the user to navigate to different parts of the application, access account information, send a support email (Contact), and log out of the application.</w:t>
      </w:r>
    </w:p>
    <w:p w14:paraId="7D839285" w14:textId="77777777" w:rsidR="00B9424E" w:rsidRDefault="00E009DB">
      <w:pPr>
        <w:pStyle w:val="NumberedList"/>
        <w:numPr>
          <w:ilvl w:val="0"/>
          <w:numId w:val="39"/>
        </w:numPr>
      </w:pPr>
      <w:r>
        <w:t>Measure Period Date – Displays the measurement period used for calculating measures.</w:t>
      </w:r>
    </w:p>
    <w:p w14:paraId="3B98F645" w14:textId="77777777" w:rsidR="00B9424E" w:rsidRDefault="00E009DB">
      <w:pPr>
        <w:pStyle w:val="NumberedList"/>
        <w:numPr>
          <w:ilvl w:val="0"/>
          <w:numId w:val="39"/>
        </w:numPr>
      </w:pPr>
      <w:r>
        <w:t>Upload Button – Allows the user to upload a new measure.</w:t>
      </w:r>
    </w:p>
    <w:p w14:paraId="762C9BF1" w14:textId="77777777" w:rsidR="00B9424E" w:rsidRDefault="00E009DB">
      <w:pPr>
        <w:pStyle w:val="NumberedList"/>
        <w:numPr>
          <w:ilvl w:val="0"/>
          <w:numId w:val="39"/>
        </w:numPr>
      </w:pPr>
      <w:r>
        <w:t>Expected Column – Displays the percentage of passing patients for the measure.</w:t>
      </w:r>
    </w:p>
    <w:p w14:paraId="28675574" w14:textId="1B2A2653" w:rsidR="00B9424E" w:rsidRDefault="00E009DB">
      <w:pPr>
        <w:pStyle w:val="NumberedList"/>
        <w:numPr>
          <w:ilvl w:val="0"/>
          <w:numId w:val="39"/>
        </w:numPr>
      </w:pPr>
      <w:r>
        <w:t>Status Column – Displays the status of the measure (New, Pass, Fail).</w:t>
      </w:r>
    </w:p>
    <w:p w14:paraId="1F460202" w14:textId="77777777" w:rsidR="00B9424E" w:rsidRDefault="00E009DB">
      <w:pPr>
        <w:pStyle w:val="NumberedList"/>
        <w:numPr>
          <w:ilvl w:val="0"/>
          <w:numId w:val="39"/>
        </w:numPr>
      </w:pPr>
      <w:r>
        <w:lastRenderedPageBreak/>
        <w:t>Test Patient Column – Displays the number of patients passing out of the total number of patients.</w:t>
      </w:r>
    </w:p>
    <w:p w14:paraId="5BC7C969" w14:textId="77777777" w:rsidR="00B9424E" w:rsidRDefault="00E009DB">
      <w:pPr>
        <w:pStyle w:val="NumberedList"/>
        <w:numPr>
          <w:ilvl w:val="0"/>
          <w:numId w:val="39"/>
        </w:numPr>
      </w:pPr>
      <w:r>
        <w:t>Measure Title – Displays the title for the measure and allows navigation to the measure view.</w:t>
      </w:r>
    </w:p>
    <w:p w14:paraId="1A86B450" w14:textId="77777777" w:rsidR="00B9424E" w:rsidRDefault="00E009DB">
      <w:pPr>
        <w:pStyle w:val="NumberedList"/>
        <w:numPr>
          <w:ilvl w:val="0"/>
          <w:numId w:val="39"/>
        </w:numPr>
      </w:pPr>
      <w:r>
        <w:t>Subpopulation and stratification titles – Displays the titles for subpopulations or stratifications of a measure.</w:t>
      </w:r>
    </w:p>
    <w:p w14:paraId="3CC01B82" w14:textId="77777777" w:rsidR="00B9424E" w:rsidRDefault="00E009DB">
      <w:pPr>
        <w:pStyle w:val="NumberedList"/>
        <w:numPr>
          <w:ilvl w:val="0"/>
          <w:numId w:val="39"/>
        </w:numPr>
      </w:pPr>
      <w:r>
        <w:t>Edit Title Button – Allows the user to rename a subpopulation or stratification.</w:t>
      </w:r>
    </w:p>
    <w:p w14:paraId="30EC17C7" w14:textId="77777777" w:rsidR="00B9424E" w:rsidRDefault="00E009DB">
      <w:pPr>
        <w:pStyle w:val="NumberedList"/>
        <w:numPr>
          <w:ilvl w:val="0"/>
          <w:numId w:val="39"/>
        </w:numPr>
      </w:pPr>
      <w:r>
        <w:t>Update Button – Allows the user to update a previously loaded measure.</w:t>
      </w:r>
    </w:p>
    <w:p w14:paraId="6C59070E" w14:textId="77777777" w:rsidR="00B9424E" w:rsidRDefault="00E009DB">
      <w:pPr>
        <w:pStyle w:val="NumberedListLast"/>
        <w:numPr>
          <w:ilvl w:val="0"/>
          <w:numId w:val="39"/>
        </w:numPr>
      </w:pPr>
      <w:r>
        <w:t>Add Patient Button – Allows the user to start building a new patient for a measure.</w:t>
      </w:r>
    </w:p>
    <w:p w14:paraId="2E709527" w14:textId="77777777" w:rsidR="00B9424E" w:rsidRDefault="00E009DB">
      <w:pPr>
        <w:pStyle w:val="Heading2"/>
      </w:pPr>
      <w:bookmarkStart w:id="84" w:name="_Toc439155302"/>
      <w:bookmarkStart w:id="85" w:name="_Toc439155664"/>
      <w:bookmarkStart w:id="86" w:name="_Toc439155744"/>
      <w:bookmarkStart w:id="87" w:name="_Toc439156653"/>
      <w:bookmarkStart w:id="88" w:name="_Toc439157819"/>
      <w:bookmarkStart w:id="89" w:name="_Toc439158063"/>
      <w:bookmarkStart w:id="90" w:name="_Toc439158245"/>
      <w:bookmarkStart w:id="91" w:name="_Toc439922484"/>
      <w:bookmarkStart w:id="92" w:name="_Toc439923954"/>
      <w:bookmarkStart w:id="93" w:name="_Toc439924023"/>
      <w:bookmarkStart w:id="94" w:name="_Toc498329001"/>
      <w:bookmarkEnd w:id="84"/>
      <w:bookmarkEnd w:id="85"/>
      <w:bookmarkEnd w:id="86"/>
      <w:bookmarkEnd w:id="87"/>
      <w:bookmarkEnd w:id="88"/>
      <w:bookmarkEnd w:id="89"/>
      <w:bookmarkEnd w:id="90"/>
      <w:bookmarkEnd w:id="91"/>
      <w:bookmarkEnd w:id="92"/>
      <w:bookmarkEnd w:id="93"/>
      <w:r>
        <w:t>Loading a New Measure</w:t>
      </w:r>
      <w:bookmarkEnd w:id="94"/>
    </w:p>
    <w:p w14:paraId="3016D6C1" w14:textId="77777777" w:rsidR="00B9424E" w:rsidRDefault="00E009DB">
      <w:r>
        <w:t xml:space="preserve">When users log into the system for the first time, no measures will be associated with the account. The user’s first step is to load a measure into the account to begin testing the measure with the Bonnie application. The New Measure dialog, as shown in </w:t>
      </w:r>
      <w:r w:rsidR="00D216A1">
        <w:fldChar w:fldCharType="begin"/>
      </w:r>
      <w:r w:rsidR="00D216A1">
        <w:instrText xml:space="preserve"> REF _Ref493779228 </w:instrText>
      </w:r>
      <w:r w:rsidR="00D216A1">
        <w:fldChar w:fldCharType="separate"/>
      </w:r>
      <w:r w:rsidR="001A586F">
        <w:t xml:space="preserve">Figure </w:t>
      </w:r>
      <w:r w:rsidR="001A586F">
        <w:rPr>
          <w:noProof/>
        </w:rPr>
        <w:t>6</w:t>
      </w:r>
      <w:r w:rsidR="00D216A1">
        <w:rPr>
          <w:noProof/>
        </w:rPr>
        <w:fldChar w:fldCharType="end"/>
      </w:r>
      <w:r>
        <w:t>, prompts the user to upload a measure.</w:t>
      </w:r>
    </w:p>
    <w:p w14:paraId="77397EEE" w14:textId="77777777" w:rsidR="00B9424E" w:rsidRDefault="00E009DB">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p>
    <w:p w14:paraId="73C761F9" w14:textId="77777777" w:rsidR="00B9424E" w:rsidRDefault="00E009DB">
      <w:pPr>
        <w:spacing w:after="240"/>
      </w:pPr>
      <w:r>
        <w:t>The steps for loading a new measure into Bonnie are as follows:</w:t>
      </w:r>
    </w:p>
    <w:p w14:paraId="430694DA" w14:textId="77777777" w:rsidR="00B9424E" w:rsidRDefault="00E009DB">
      <w:pPr>
        <w:pStyle w:val="NumberedList"/>
        <w:numPr>
          <w:ilvl w:val="0"/>
          <w:numId w:val="50"/>
        </w:numPr>
      </w:pPr>
      <w:r>
        <w:t xml:space="preserve">Click the “Upload” button (item </w:t>
      </w:r>
      <w:r>
        <w:rPr>
          <w:rStyle w:val="numberreference"/>
          <w:rFonts w:ascii="Times New Roman" w:hAnsi="Times New Roman"/>
          <w:b w:val="0"/>
          <w:color w:val="auto"/>
        </w:rPr>
        <w:t xml:space="preserve">#4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_Ref467148223 \h </w:instrText>
      </w:r>
      <w:r>
        <w:rPr>
          <w:rStyle w:val="numberreference"/>
          <w:rFonts w:ascii="Times New Roman" w:hAnsi="Times New Roman"/>
          <w:b w:val="0"/>
          <w:color w:val="auto"/>
        </w:rPr>
      </w:r>
      <w:r>
        <w:rPr>
          <w:rStyle w:val="numberreference"/>
          <w:rFonts w:ascii="Times New Roman" w:hAnsi="Times New Roman"/>
          <w:b w:val="0"/>
          <w:color w:val="auto"/>
        </w:rPr>
        <w:fldChar w:fldCharType="separate"/>
      </w:r>
      <w:r w:rsidR="001A586F">
        <w:t xml:space="preserve">Figure </w:t>
      </w:r>
      <w:r w:rsidR="001A586F">
        <w:rPr>
          <w:noProof/>
        </w:rPr>
        <w:t>5</w:t>
      </w:r>
      <w:r>
        <w:rPr>
          <w:rStyle w:val="numberreference"/>
          <w:rFonts w:ascii="Times New Roman" w:hAnsi="Times New Roman"/>
          <w:b w:val="0"/>
          <w:color w:val="auto"/>
        </w:rPr>
        <w:fldChar w:fldCharType="end"/>
      </w:r>
      <w:r>
        <w:t xml:space="preserve">) on the Measure Dashboard, which opens the New Measure Dialog shown in </w:t>
      </w:r>
      <w:r>
        <w:fldChar w:fldCharType="begin"/>
      </w:r>
      <w:r>
        <w:instrText xml:space="preserve"> REF _Ref493779228 \h </w:instrText>
      </w:r>
      <w:r>
        <w:fldChar w:fldCharType="separate"/>
      </w:r>
      <w:r w:rsidR="001A586F">
        <w:t xml:space="preserve">Figure </w:t>
      </w:r>
      <w:r w:rsidR="001A586F">
        <w:rPr>
          <w:noProof/>
        </w:rPr>
        <w:t>6</w:t>
      </w:r>
      <w:r>
        <w:fldChar w:fldCharType="end"/>
      </w:r>
      <w:r>
        <w:t>.</w:t>
      </w:r>
    </w:p>
    <w:p w14:paraId="6E8951B9" w14:textId="77777777" w:rsidR="00B9424E" w:rsidRDefault="00E009DB">
      <w:pPr>
        <w:pStyle w:val="NumberedList"/>
        <w:numPr>
          <w:ilvl w:val="0"/>
          <w:numId w:val="50"/>
        </w:numPr>
      </w:pPr>
      <w:r>
        <w:t>On the New Measure Dialog:</w:t>
      </w:r>
    </w:p>
    <w:p w14:paraId="251120F1" w14:textId="77777777" w:rsidR="00B9424E" w:rsidRDefault="00E009DB">
      <w:pPr>
        <w:pStyle w:val="NumberedList"/>
        <w:numPr>
          <w:ilvl w:val="1"/>
          <w:numId w:val="50"/>
        </w:numPr>
        <w:ind w:left="1080"/>
      </w:pPr>
      <w:r>
        <w:t>Choose a MAT export zip file.</w:t>
      </w:r>
    </w:p>
    <w:p w14:paraId="1D298569" w14:textId="77777777" w:rsidR="00B9424E" w:rsidRDefault="00E009DB">
      <w:pPr>
        <w:pStyle w:val="NumberedList"/>
        <w:numPr>
          <w:ilvl w:val="1"/>
          <w:numId w:val="50"/>
        </w:numPr>
        <w:ind w:left="1080"/>
      </w:pPr>
      <w:r>
        <w:t>Bonnie requires your Value Set Authority Center (VSAC) credentials when you upload a new measure.</w:t>
      </w:r>
    </w:p>
    <w:p w14:paraId="5CEFC809" w14:textId="77777777" w:rsidR="00B9424E" w:rsidRDefault="00E009DB">
      <w:pPr>
        <w:pStyle w:val="NumberedList"/>
        <w:numPr>
          <w:ilvl w:val="0"/>
          <w:numId w:val="0"/>
        </w:numPr>
        <w:ind w:left="1620" w:hanging="450"/>
      </w:pPr>
      <w:r>
        <w:t>(1)</w:t>
      </w:r>
      <w:r>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p>
    <w:p w14:paraId="75D9F8A1" w14:textId="77777777" w:rsidR="00B9424E" w:rsidRDefault="00E009DB" w:rsidP="00A30346">
      <w:pPr>
        <w:pStyle w:val="NumberedList"/>
        <w:numPr>
          <w:ilvl w:val="1"/>
          <w:numId w:val="50"/>
        </w:numPr>
        <w:ind w:left="1080"/>
      </w:pPr>
      <w:r>
        <w:t>Specify if the value sets are Draft or Measure Defined. Draft will always get you the latest version of the value sets regardless of what is in the measure.</w:t>
      </w:r>
    </w:p>
    <w:p w14:paraId="46241FE4" w14:textId="77777777" w:rsidR="00B9424E" w:rsidRDefault="00E009DB">
      <w:pPr>
        <w:pStyle w:val="NumberedList"/>
        <w:numPr>
          <w:ilvl w:val="1"/>
          <w:numId w:val="50"/>
        </w:numPr>
        <w:ind w:left="1080"/>
      </w:pPr>
      <w:r>
        <w:t>Specify if the measure is eligible professional (EP) or eligible hospital (EH).</w:t>
      </w:r>
    </w:p>
    <w:p w14:paraId="72E83AC7" w14:textId="77777777" w:rsidR="00B9424E" w:rsidRDefault="00E009DB">
      <w:pPr>
        <w:pStyle w:val="NumberedList"/>
        <w:numPr>
          <w:ilvl w:val="1"/>
          <w:numId w:val="50"/>
        </w:numPr>
        <w:ind w:left="1080"/>
      </w:pPr>
      <w:r>
        <w:t>Specify if the measure is Patient-based or Episode of Care.</w:t>
      </w:r>
    </w:p>
    <w:p w14:paraId="5223D309" w14:textId="77777777" w:rsidR="00B9424E" w:rsidRDefault="00E009DB">
      <w:pPr>
        <w:pStyle w:val="NumberedList"/>
        <w:numPr>
          <w:ilvl w:val="1"/>
          <w:numId w:val="50"/>
        </w:numPr>
        <w:spacing w:after="240"/>
        <w:ind w:left="1080"/>
      </w:pPr>
      <w:r>
        <w:t>Click the “Load” button.</w:t>
      </w:r>
    </w:p>
    <w:p w14:paraId="4363EC17" w14:textId="77777777" w:rsidR="00B9424E" w:rsidRDefault="00E009DB">
      <w:pPr>
        <w:pStyle w:val="Figure"/>
        <w:rPr>
          <w:b w:val="0"/>
        </w:rPr>
      </w:pPr>
      <w:r>
        <w:rPr>
          <w:noProof/>
        </w:rPr>
        <w:lastRenderedPageBreak/>
        <w:drawing>
          <wp:inline distT="0" distB="0" distL="0" distR="0" wp14:anchorId="60029D45" wp14:editId="5F585494">
            <wp:extent cx="2625821" cy="2743200"/>
            <wp:effectExtent l="0" t="0" r="3175" b="0"/>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07E5FA9-38DD-4C1D-AC77-AECC87EEFCF7}"/>
                        </a:ext>
                      </a:extLst>
                    </pic:cNvPr>
                    <pic:cNvPicPr>
                      <a:picLocks noChangeAspect="1"/>
                    </pic:cNvPicPr>
                  </pic:nvPicPr>
                  <pic:blipFill>
                    <a:blip r:embed="rId30"/>
                    <a:stretch>
                      <a:fillRect/>
                    </a:stretch>
                  </pic:blipFill>
                  <pic:spPr>
                    <a:xfrm>
                      <a:off x="0" y="0"/>
                      <a:ext cx="2625821" cy="2743200"/>
                    </a:xfrm>
                    <a:prstGeom prst="rect">
                      <a:avLst/>
                    </a:prstGeom>
                  </pic:spPr>
                </pic:pic>
              </a:graphicData>
            </a:graphic>
          </wp:inline>
        </w:drawing>
      </w:r>
    </w:p>
    <w:p w14:paraId="6B6516CE" w14:textId="77777777" w:rsidR="00B9424E" w:rsidRDefault="00E009DB">
      <w:pPr>
        <w:pStyle w:val="FigureCaption"/>
      </w:pPr>
      <w:bookmarkStart w:id="95" w:name="_Ref493779228"/>
      <w:bookmarkStart w:id="96" w:name="_Toc498329028"/>
      <w:r>
        <w:t xml:space="preserve">Figure </w:t>
      </w:r>
      <w:r w:rsidR="00D216A1">
        <w:fldChar w:fldCharType="begin"/>
      </w:r>
      <w:r w:rsidR="00D216A1">
        <w:instrText xml:space="preserve"> SEQ Figure \* ARABIC </w:instrText>
      </w:r>
      <w:r w:rsidR="00D216A1">
        <w:fldChar w:fldCharType="separate"/>
      </w:r>
      <w:r w:rsidR="001A586F">
        <w:rPr>
          <w:noProof/>
        </w:rPr>
        <w:t>6</w:t>
      </w:r>
      <w:r w:rsidR="00D216A1">
        <w:rPr>
          <w:noProof/>
        </w:rPr>
        <w:fldChar w:fldCharType="end"/>
      </w:r>
      <w:bookmarkEnd w:id="95"/>
      <w:r>
        <w:t>. New Measure Dialog</w:t>
      </w:r>
      <w:bookmarkEnd w:id="96"/>
    </w:p>
    <w:p w14:paraId="2028BE9F" w14:textId="77777777" w:rsidR="00B9424E" w:rsidRDefault="00E009DB">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r w:rsidR="00D216A1">
        <w:fldChar w:fldCharType="begin"/>
      </w:r>
      <w:r w:rsidR="00D216A1">
        <w:instrText xml:space="preserve"> REF _Ref459099953  \* MERGEFORMAT </w:instrText>
      </w:r>
      <w:r w:rsidR="00D216A1">
        <w:fldChar w:fldCharType="separate"/>
      </w:r>
      <w:r w:rsidR="001A586F">
        <w:t xml:space="preserve">Figure </w:t>
      </w:r>
      <w:r w:rsidR="001A586F">
        <w:rPr>
          <w:noProof/>
        </w:rPr>
        <w:t>7</w:t>
      </w:r>
      <w:r w:rsidR="00D216A1">
        <w:rPr>
          <w:noProof/>
        </w:rPr>
        <w:fldChar w:fldCharType="end"/>
      </w:r>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r w:rsidR="00D216A1">
        <w:fldChar w:fldCharType="begin"/>
      </w:r>
      <w:r w:rsidR="00D216A1">
        <w:instrText xml:space="preserve"> REF _Ref467148223 </w:instrText>
      </w:r>
      <w:r w:rsidR="00D216A1">
        <w:fldChar w:fldCharType="separate"/>
      </w:r>
      <w:r w:rsidR="001A586F">
        <w:t xml:space="preserve">Figure </w:t>
      </w:r>
      <w:r w:rsidR="001A586F">
        <w:rPr>
          <w:noProof/>
        </w:rPr>
        <w:t>5</w:t>
      </w:r>
      <w:r w:rsidR="00D216A1">
        <w:rPr>
          <w:noProof/>
        </w:rPr>
        <w:fldChar w:fldCharType="end"/>
      </w:r>
      <w:r>
        <w:t>) with the new measure available. If the measure is not Episode of Care or does not have subpopulations, the Finalize Measure Dialog is not presented because no additional information is required to load the measure.</w:t>
      </w:r>
    </w:p>
    <w:p w14:paraId="56258EE3" w14:textId="77777777" w:rsidR="00B9424E" w:rsidRDefault="00E009DB">
      <w:pPr>
        <w:pStyle w:val="Figure"/>
        <w:rPr>
          <w:b w:val="0"/>
        </w:rPr>
      </w:pPr>
      <w:r>
        <w:rPr>
          <w:noProof/>
        </w:rPr>
        <w:drawing>
          <wp:inline distT="0" distB="0" distL="0" distR="0" wp14:anchorId="5AB19CE9" wp14:editId="6ADD8D1B">
            <wp:extent cx="3301602" cy="2274436"/>
            <wp:effectExtent l="19050" t="19050" r="13335" b="12065"/>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1"/>
                    <a:stretch>
                      <a:fillRect/>
                    </a:stretch>
                  </pic:blipFill>
                  <pic:spPr bwMode="auto">
                    <a:xfrm>
                      <a:off x="0" y="0"/>
                      <a:ext cx="3301602" cy="2274436"/>
                    </a:xfrm>
                    <a:prstGeom prst="rect">
                      <a:avLst/>
                    </a:prstGeom>
                    <a:noFill/>
                    <a:ln>
                      <a:solidFill>
                        <a:schemeClr val="tx1"/>
                      </a:solidFill>
                    </a:ln>
                  </pic:spPr>
                </pic:pic>
              </a:graphicData>
            </a:graphic>
          </wp:inline>
        </w:drawing>
      </w:r>
    </w:p>
    <w:p w14:paraId="79E76BFC" w14:textId="77777777" w:rsidR="00B9424E" w:rsidRDefault="00E009DB">
      <w:pPr>
        <w:pStyle w:val="FigureCaption"/>
      </w:pPr>
      <w:bookmarkStart w:id="97" w:name="_Ref459099953"/>
      <w:bookmarkStart w:id="98" w:name="_Toc498329029"/>
      <w:r>
        <w:t xml:space="preserve">Figure </w:t>
      </w:r>
      <w:r w:rsidR="00D216A1">
        <w:fldChar w:fldCharType="begin"/>
      </w:r>
      <w:r w:rsidR="00D216A1">
        <w:instrText xml:space="preserve"> SEQ Figure \* ARABIC </w:instrText>
      </w:r>
      <w:r w:rsidR="00D216A1">
        <w:fldChar w:fldCharType="separate"/>
      </w:r>
      <w:r w:rsidR="001A586F">
        <w:rPr>
          <w:noProof/>
        </w:rPr>
        <w:t>7</w:t>
      </w:r>
      <w:r w:rsidR="00D216A1">
        <w:rPr>
          <w:noProof/>
        </w:rPr>
        <w:fldChar w:fldCharType="end"/>
      </w:r>
      <w:bookmarkEnd w:id="97"/>
      <w:r>
        <w:t xml:space="preserve">. </w:t>
      </w:r>
      <w:bookmarkStart w:id="99" w:name="_Toc439154844"/>
      <w:r>
        <w:t>Finalize Measure Dialog</w:t>
      </w:r>
      <w:bookmarkEnd w:id="98"/>
      <w:bookmarkEnd w:id="99"/>
    </w:p>
    <w:p w14:paraId="3E26945D" w14:textId="77777777" w:rsidR="00B9424E" w:rsidRDefault="00E009DB">
      <w:pPr>
        <w:pStyle w:val="Heading2"/>
      </w:pPr>
      <w:bookmarkStart w:id="100" w:name="_Toc439155304"/>
      <w:bookmarkStart w:id="101" w:name="_Toc439155666"/>
      <w:bookmarkStart w:id="102" w:name="_Toc439155746"/>
      <w:bookmarkStart w:id="103" w:name="_Toc439156655"/>
      <w:bookmarkStart w:id="104" w:name="_Toc439157821"/>
      <w:bookmarkStart w:id="105" w:name="_Toc439158065"/>
      <w:bookmarkStart w:id="106" w:name="_Toc439158247"/>
      <w:bookmarkStart w:id="107" w:name="_Toc439922486"/>
      <w:bookmarkStart w:id="108" w:name="_Toc439923956"/>
      <w:bookmarkStart w:id="109" w:name="_Toc439924025"/>
      <w:bookmarkStart w:id="110" w:name="_Toc498329002"/>
      <w:bookmarkEnd w:id="100"/>
      <w:bookmarkEnd w:id="101"/>
      <w:bookmarkEnd w:id="102"/>
      <w:bookmarkEnd w:id="103"/>
      <w:bookmarkEnd w:id="104"/>
      <w:bookmarkEnd w:id="105"/>
      <w:bookmarkEnd w:id="106"/>
      <w:bookmarkEnd w:id="107"/>
      <w:bookmarkEnd w:id="108"/>
      <w:bookmarkEnd w:id="109"/>
      <w:r>
        <w:lastRenderedPageBreak/>
        <w:t>Updating a Measure</w:t>
      </w:r>
      <w:bookmarkEnd w:id="110"/>
    </w:p>
    <w:p w14:paraId="69168A53" w14:textId="77777777" w:rsidR="00B9424E" w:rsidRDefault="00E009DB">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14:paraId="20C58A7D" w14:textId="77777777" w:rsidR="00B9424E" w:rsidRDefault="00E009DB" w:rsidP="008E7512">
      <w:pPr>
        <w:pStyle w:val="NumberedList"/>
        <w:numPr>
          <w:ilvl w:val="0"/>
          <w:numId w:val="66"/>
        </w:numPr>
      </w:pPr>
      <w:r>
        <w:t xml:space="preserve">Click the “Update” button (item </w:t>
      </w:r>
      <w:r w:rsidRPr="008E7512">
        <w:rPr>
          <w:rStyle w:val="numberreference"/>
          <w:rFonts w:ascii="Times New Roman" w:hAnsi="Times New Roman"/>
          <w:b w:val="0"/>
          <w:color w:val="auto"/>
        </w:rPr>
        <w:t xml:space="preserve">#11 in </w:t>
      </w:r>
      <w:r w:rsidRPr="008E7512">
        <w:rPr>
          <w:rStyle w:val="numberreference"/>
          <w:rFonts w:ascii="Times New Roman" w:hAnsi="Times New Roman"/>
          <w:b w:val="0"/>
          <w:color w:val="auto"/>
        </w:rPr>
        <w:fldChar w:fldCharType="begin"/>
      </w:r>
      <w:r w:rsidRPr="008E7512">
        <w:rPr>
          <w:rStyle w:val="numberreference"/>
          <w:rFonts w:ascii="Times New Roman" w:hAnsi="Times New Roman"/>
          <w:b w:val="0"/>
          <w:color w:val="auto"/>
        </w:rPr>
        <w:instrText xml:space="preserve"> REF _Ref467148223 </w:instrText>
      </w:r>
      <w:r w:rsidRPr="008E7512">
        <w:rPr>
          <w:rStyle w:val="numberreference"/>
          <w:rFonts w:ascii="Times New Roman" w:hAnsi="Times New Roman"/>
          <w:b w:val="0"/>
          <w:color w:val="auto"/>
        </w:rPr>
        <w:fldChar w:fldCharType="separate"/>
      </w:r>
      <w:r w:rsidR="001A586F">
        <w:t xml:space="preserve">Figure </w:t>
      </w:r>
      <w:r w:rsidR="001A586F">
        <w:rPr>
          <w:noProof/>
        </w:rPr>
        <w:t>5</w:t>
      </w:r>
      <w:r w:rsidRPr="008E7512">
        <w:rPr>
          <w:rStyle w:val="numberreference"/>
          <w:rFonts w:ascii="Times New Roman" w:hAnsi="Times New Roman"/>
          <w:b w:val="0"/>
          <w:color w:val="auto"/>
        </w:rPr>
        <w:fldChar w:fldCharType="end"/>
      </w:r>
      <w:r>
        <w:t xml:space="preserve">) on the Measure Dashboard, which displays the “Update Measure” dialog as shown in </w:t>
      </w:r>
      <w:r w:rsidR="00D216A1">
        <w:fldChar w:fldCharType="begin"/>
      </w:r>
      <w:r w:rsidR="00D216A1">
        <w:instrText xml:space="preserve"> REF _Ref459100171 </w:instrText>
      </w:r>
      <w:r w:rsidR="00D216A1">
        <w:fldChar w:fldCharType="separate"/>
      </w:r>
      <w:r w:rsidR="001A586F">
        <w:t xml:space="preserve">Figure </w:t>
      </w:r>
      <w:r w:rsidR="001A586F">
        <w:rPr>
          <w:noProof/>
        </w:rPr>
        <w:t>8</w:t>
      </w:r>
      <w:r w:rsidR="00D216A1">
        <w:rPr>
          <w:noProof/>
        </w:rPr>
        <w:fldChar w:fldCharType="end"/>
      </w:r>
      <w:r>
        <w:t>.</w:t>
      </w:r>
    </w:p>
    <w:p w14:paraId="555EAC4F" w14:textId="77777777" w:rsidR="00B9424E" w:rsidRDefault="00E009DB" w:rsidP="008E7512">
      <w:pPr>
        <w:pStyle w:val="NumberedList"/>
      </w:pPr>
      <w:r>
        <w:t>Select a new MAT export zip with the updated measure definition.</w:t>
      </w:r>
    </w:p>
    <w:p w14:paraId="5F144A16" w14:textId="7A338387" w:rsidR="00B9424E" w:rsidRDefault="00E009DB" w:rsidP="008E7512">
      <w:pPr>
        <w:pStyle w:val="NumberedList"/>
      </w:pPr>
      <w:r>
        <w:t>Click the “Load” button to load the new version of the measure.</w:t>
      </w:r>
    </w:p>
    <w:p w14:paraId="286B123F" w14:textId="019E8E4B" w:rsidR="00B9424E" w:rsidRDefault="00A4514F">
      <w:pPr>
        <w:pStyle w:val="Figure"/>
        <w:rPr>
          <w:b w:val="0"/>
        </w:rPr>
      </w:pPr>
      <w:r w:rsidRPr="00A4514F">
        <w:rPr>
          <w:b w:val="0"/>
          <w:noProof/>
        </w:rPr>
        <w:drawing>
          <wp:inline distT="0" distB="0" distL="0" distR="0" wp14:anchorId="3AC57F88" wp14:editId="29F08BFC">
            <wp:extent cx="3022600" cy="2679700"/>
            <wp:effectExtent l="25400" t="25400" r="25400" b="3810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932" t="4584" r="25214" b="21016"/>
                    <a:stretch/>
                  </pic:blipFill>
                  <pic:spPr bwMode="auto">
                    <a:xfrm>
                      <a:off x="0" y="0"/>
                      <a:ext cx="3022600" cy="2679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7D613" w14:textId="77777777" w:rsidR="00B9424E" w:rsidRDefault="00E009DB">
      <w:pPr>
        <w:pStyle w:val="FigureCaption"/>
      </w:pPr>
      <w:bookmarkStart w:id="111" w:name="_Ref459100171"/>
      <w:bookmarkStart w:id="112" w:name="_Toc498329030"/>
      <w:r>
        <w:t xml:space="preserve">Figure </w:t>
      </w:r>
      <w:r w:rsidR="00D216A1">
        <w:fldChar w:fldCharType="begin"/>
      </w:r>
      <w:r w:rsidR="00D216A1">
        <w:instrText xml:space="preserve"> SEQ Figure \* ARABIC </w:instrText>
      </w:r>
      <w:r w:rsidR="00D216A1">
        <w:fldChar w:fldCharType="separate"/>
      </w:r>
      <w:r w:rsidR="001A586F">
        <w:rPr>
          <w:noProof/>
        </w:rPr>
        <w:t>8</w:t>
      </w:r>
      <w:r w:rsidR="00D216A1">
        <w:rPr>
          <w:noProof/>
        </w:rPr>
        <w:fldChar w:fldCharType="end"/>
      </w:r>
      <w:bookmarkEnd w:id="111"/>
      <w:r>
        <w:t>. Updating Measure Dialog</w:t>
      </w:r>
      <w:bookmarkEnd w:id="112"/>
    </w:p>
    <w:p w14:paraId="77CC72E9" w14:textId="77777777" w:rsidR="00B9424E" w:rsidRDefault="00E009DB">
      <w:pPr>
        <w:pStyle w:val="Heading2"/>
      </w:pPr>
      <w:bookmarkStart w:id="113" w:name="_Toc439155306"/>
      <w:bookmarkStart w:id="114" w:name="_Toc439155668"/>
      <w:bookmarkStart w:id="115" w:name="_Toc439155748"/>
      <w:bookmarkStart w:id="116" w:name="_Toc439156657"/>
      <w:bookmarkStart w:id="117" w:name="_Toc439157823"/>
      <w:bookmarkStart w:id="118" w:name="_Toc439158067"/>
      <w:bookmarkStart w:id="119" w:name="_Toc439158249"/>
      <w:bookmarkStart w:id="120" w:name="_Toc439922488"/>
      <w:bookmarkStart w:id="121" w:name="_Toc439923958"/>
      <w:bookmarkStart w:id="122" w:name="_Toc439924027"/>
      <w:bookmarkStart w:id="123" w:name="_Toc498329003"/>
      <w:bookmarkEnd w:id="113"/>
      <w:bookmarkEnd w:id="114"/>
      <w:bookmarkEnd w:id="115"/>
      <w:bookmarkEnd w:id="116"/>
      <w:bookmarkEnd w:id="117"/>
      <w:bookmarkEnd w:id="118"/>
      <w:bookmarkEnd w:id="119"/>
      <w:bookmarkEnd w:id="120"/>
      <w:bookmarkEnd w:id="121"/>
      <w:bookmarkEnd w:id="122"/>
      <w:r>
        <w:t>Creating Synthetic Test Records</w:t>
      </w:r>
      <w:bookmarkEnd w:id="123"/>
    </w:p>
    <w:p w14:paraId="796156F1" w14:textId="77777777" w:rsidR="00B9424E" w:rsidRDefault="00E009DB">
      <w:pPr>
        <w:rPr>
          <w:i/>
        </w:rPr>
      </w:pPr>
      <w:r>
        <w:t>Once a set of measures has been loaded into the Bonnie application, users can start building test patients for the measures. To build a test patient from the Measure Dashboard (</w:t>
      </w:r>
      <w:r w:rsidR="00D216A1">
        <w:fldChar w:fldCharType="begin"/>
      </w:r>
      <w:r w:rsidR="00D216A1">
        <w:instrText xml:space="preserve"> REF _Ref467148223 </w:instrText>
      </w:r>
      <w:r w:rsidR="00D216A1">
        <w:fldChar w:fldCharType="separate"/>
      </w:r>
      <w:r w:rsidR="001A586F">
        <w:t xml:space="preserve">Figure </w:t>
      </w:r>
      <w:r w:rsidR="001A586F">
        <w:rPr>
          <w:noProof/>
        </w:rPr>
        <w:t>5</w:t>
      </w:r>
      <w:r w:rsidR="00D216A1">
        <w:rPr>
          <w:noProof/>
        </w:rPr>
        <w:fldChar w:fldCharType="end"/>
      </w:r>
      <w:r>
        <w:t xml:space="preserve">), click the “Add Patient” button (item </w:t>
      </w:r>
      <w:r>
        <w:rPr>
          <w:rStyle w:val="numberreference"/>
          <w:rFonts w:ascii="Times New Roman" w:hAnsi="Times New Roman"/>
          <w:b w:val="0"/>
          <w:color w:val="auto"/>
        </w:rPr>
        <w:t>#12</w:t>
      </w:r>
      <w:r>
        <w:t xml:space="preserve">). This action opens the patient builder screen as shown in </w:t>
      </w:r>
      <w:r w:rsidR="00D216A1">
        <w:fldChar w:fldCharType="begin"/>
      </w:r>
      <w:r w:rsidR="00D216A1">
        <w:instrText xml:space="preserve"> REF _Ref468456447  \* MERGEFORMAT </w:instrText>
      </w:r>
      <w:r w:rsidR="00D216A1">
        <w:fldChar w:fldCharType="separate"/>
      </w:r>
      <w:r w:rsidR="001A586F">
        <w:t xml:space="preserve">Figure </w:t>
      </w:r>
      <w:r w:rsidR="001A586F">
        <w:rPr>
          <w:noProof/>
        </w:rPr>
        <w:t>14</w:t>
      </w:r>
      <w:r w:rsidR="00D216A1">
        <w:rPr>
          <w:noProof/>
        </w:rPr>
        <w:fldChar w:fldCharType="end"/>
      </w:r>
      <w:r>
        <w:rPr>
          <w:noProof/>
        </w:rPr>
        <w:t>.</w:t>
      </w:r>
      <w:r>
        <w:t xml:space="preserve"> For more information, please refer to Section </w:t>
      </w:r>
      <w:r w:rsidR="00D216A1">
        <w:fldChar w:fldCharType="begin"/>
      </w:r>
      <w:r w:rsidR="00D216A1">
        <w:instrText xml:space="preserve"> REF _Ref459208168 \r  </w:instrText>
      </w:r>
      <w:r w:rsidR="00D216A1">
        <w:fldChar w:fldCharType="separate"/>
      </w:r>
      <w:r w:rsidR="001A586F">
        <w:t>5</w:t>
      </w:r>
      <w:r w:rsidR="00D216A1">
        <w:fldChar w:fldCharType="end"/>
      </w:r>
      <w:r>
        <w:t xml:space="preserve">, </w:t>
      </w:r>
      <w:r>
        <w:rPr>
          <w:i/>
        </w:rPr>
        <w:t>Building a Patient Test Record.</w:t>
      </w:r>
    </w:p>
    <w:p w14:paraId="265156F6" w14:textId="77777777" w:rsidR="00B9424E" w:rsidRDefault="00E009DB">
      <w:r>
        <w:t>After the user creates synthetic test patients for measures, the Measure Dashboard displays summary calculation results of the patients associated with each measure loaded by the user (</w:t>
      </w:r>
      <w:r w:rsidR="00D216A1">
        <w:fldChar w:fldCharType="begin"/>
      </w:r>
      <w:r w:rsidR="00D216A1">
        <w:instrText xml:space="preserve"> REF _Ref467148223 </w:instrText>
      </w:r>
      <w:r w:rsidR="00D216A1">
        <w:fldChar w:fldCharType="separate"/>
      </w:r>
      <w:r w:rsidR="001A586F">
        <w:t xml:space="preserve">Figure </w:t>
      </w:r>
      <w:r w:rsidR="001A586F">
        <w:rPr>
          <w:noProof/>
        </w:rPr>
        <w:t>5</w:t>
      </w:r>
      <w:r w:rsidR="00D216A1">
        <w:rPr>
          <w:noProof/>
        </w:rPr>
        <w:fldChar w:fldCharType="end"/>
      </w:r>
      <w:r>
        <w:t xml:space="preserve">). As shown in </w:t>
      </w:r>
      <w:r w:rsidR="00D216A1">
        <w:fldChar w:fldCharType="begin"/>
      </w:r>
      <w:r w:rsidR="00D216A1">
        <w:instrText xml:space="preserve"> REF _Ref467148223 </w:instrText>
      </w:r>
      <w:r w:rsidR="00D216A1">
        <w:fldChar w:fldCharType="separate"/>
      </w:r>
      <w:r w:rsidR="001A586F">
        <w:t xml:space="preserve">Figure </w:t>
      </w:r>
      <w:r w:rsidR="001A586F">
        <w:rPr>
          <w:noProof/>
        </w:rPr>
        <w:t>5</w:t>
      </w:r>
      <w:r w:rsidR="00D216A1">
        <w:rPr>
          <w:noProof/>
        </w:rPr>
        <w:fldChar w:fldCharType="end"/>
      </w:r>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xml:space="preserve">) indicates the current state of the measure—whether it is passing, failing, or new. A measure is in the passing state if all associated patients are meeting expectations. If one or more patients are not meeting expectations, then the measure is in a failing state. Any measure is in the new state when there are no patients </w:t>
      </w:r>
      <w:r>
        <w:lastRenderedPageBreak/>
        <w:t>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in Section </w:t>
      </w:r>
      <w:r w:rsidR="00D216A1">
        <w:fldChar w:fldCharType="begin"/>
      </w:r>
      <w:r w:rsidR="00D216A1">
        <w:instrText xml:space="preserve"> REF _Ref459208213 \r  </w:instrText>
      </w:r>
      <w:r w:rsidR="00D216A1">
        <w:fldChar w:fldCharType="separate"/>
      </w:r>
      <w:r w:rsidR="001A586F">
        <w:t>4</w:t>
      </w:r>
      <w:r w:rsidR="00D216A1">
        <w:fldChar w:fldCharType="end"/>
      </w:r>
      <w:r>
        <w:t>, shows more detailed results for a measure.</w:t>
      </w:r>
    </w:p>
    <w:p w14:paraId="1981D524" w14:textId="77777777" w:rsidR="00B9424E" w:rsidRDefault="00B9424E"/>
    <w:p w14:paraId="24DA7B47" w14:textId="77777777" w:rsidR="00B9424E" w:rsidRDefault="00B9424E">
      <w:pPr>
        <w:sectPr w:rsidR="00B9424E">
          <w:pgSz w:w="12240" w:h="15840" w:code="1"/>
          <w:pgMar w:top="1440" w:right="1440" w:bottom="1440" w:left="1440" w:header="504" w:footer="504" w:gutter="0"/>
          <w:cols w:space="720"/>
          <w:titlePg/>
          <w:docGrid w:linePitch="360"/>
        </w:sectPr>
      </w:pPr>
    </w:p>
    <w:p w14:paraId="6CB82B48" w14:textId="77777777" w:rsidR="00B9424E" w:rsidRDefault="00E009DB">
      <w:pPr>
        <w:pStyle w:val="Heading1"/>
      </w:pPr>
      <w:bookmarkStart w:id="124" w:name="_Toc465345867"/>
      <w:bookmarkStart w:id="125" w:name="_Toc465345868"/>
      <w:bookmarkStart w:id="126" w:name="_Ref459207928"/>
      <w:bookmarkStart w:id="127" w:name="_Ref459208213"/>
      <w:bookmarkStart w:id="128" w:name="_Toc498329004"/>
      <w:bookmarkEnd w:id="124"/>
      <w:bookmarkEnd w:id="125"/>
      <w:r>
        <w:lastRenderedPageBreak/>
        <w:t>Measure Results View</w:t>
      </w:r>
      <w:bookmarkEnd w:id="126"/>
      <w:bookmarkEnd w:id="127"/>
      <w:bookmarkEnd w:id="128"/>
    </w:p>
    <w:p w14:paraId="706156D9" w14:textId="77777777" w:rsidR="00B9424E" w:rsidRDefault="00E009DB">
      <w:pPr>
        <w:pStyle w:val="Heading2"/>
      </w:pPr>
      <w:bookmarkStart w:id="129" w:name="_Toc498329005"/>
      <w:r>
        <w:t>Overview</w:t>
      </w:r>
      <w:bookmarkEnd w:id="129"/>
    </w:p>
    <w:p w14:paraId="614DC009" w14:textId="77777777" w:rsidR="00B9424E" w:rsidRDefault="00E009DB">
      <w:r>
        <w:t xml:space="preserve">As shown in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#8</w:t>
      </w:r>
      <w:r>
        <w:t xml:space="preserve">) on the Measure Dashboard, as shown in </w:t>
      </w:r>
      <w:r w:rsidR="00D216A1">
        <w:fldChar w:fldCharType="begin"/>
      </w:r>
      <w:r w:rsidR="00D216A1">
        <w:instrText xml:space="preserve"> REF _Ref467148223 </w:instrText>
      </w:r>
      <w:r w:rsidR="00D216A1">
        <w:fldChar w:fldCharType="separate"/>
      </w:r>
      <w:r w:rsidR="001A586F">
        <w:t xml:space="preserve">Figure </w:t>
      </w:r>
      <w:r w:rsidR="001A586F">
        <w:rPr>
          <w:noProof/>
        </w:rPr>
        <w:t>5</w:t>
      </w:r>
      <w:r w:rsidR="00D216A1">
        <w:rPr>
          <w:noProof/>
        </w:rPr>
        <w:fldChar w:fldCharType="end"/>
      </w:r>
      <w:r>
        <w:t xml:space="preserve">. </w:t>
      </w:r>
    </w:p>
    <w:p w14:paraId="7ECD0730" w14:textId="77777777" w:rsidR="00B9424E" w:rsidRDefault="00E009DB">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14:paraId="1A99A830" w14:textId="77777777" w:rsidR="00B9424E" w:rsidRDefault="00E009DB">
      <w:r>
        <w:t xml:space="preserve">The following UI elements appear at the top of the Measure View page (indicated by their item numbers in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w:t>
      </w:r>
    </w:p>
    <w:p w14:paraId="13D5F4B5" w14:textId="77777777" w:rsidR="00B9424E" w:rsidRDefault="00E009DB">
      <w:pPr>
        <w:pStyle w:val="NumberedList"/>
        <w:numPr>
          <w:ilvl w:val="0"/>
          <w:numId w:val="41"/>
        </w:numPr>
      </w:pPr>
      <w:r>
        <w:t>Measure Title – Displays the title and description of the measure.</w:t>
      </w:r>
    </w:p>
    <w:p w14:paraId="1219913C" w14:textId="77777777" w:rsidR="00B9424E" w:rsidRDefault="00E009DB" w:rsidP="008E7512">
      <w:pPr>
        <w:pStyle w:val="NumberedList"/>
      </w:pPr>
      <w:r>
        <w:t>Measure Actions – Allows the user to delete or update a measure definition.</w:t>
      </w:r>
    </w:p>
    <w:p w14:paraId="79E5573A" w14:textId="77777777" w:rsidR="00B9424E" w:rsidRDefault="00E009DB" w:rsidP="008E7512">
      <w:pPr>
        <w:pStyle w:val="NumberedList"/>
      </w:pPr>
      <w:r>
        <w:t>Measure Complexity – Indicates the measure’s degree of complexity.</w:t>
      </w:r>
    </w:p>
    <w:p w14:paraId="6E504141" w14:textId="77777777" w:rsidR="00B9424E" w:rsidRDefault="00E009DB" w:rsidP="008E7512">
      <w:pPr>
        <w:pStyle w:val="NumberedList"/>
      </w:pPr>
      <w:r>
        <w:t>Measure Subpopulations or Stratifications – Allows access to different subpopulations or stratifications in the measure.</w:t>
      </w:r>
    </w:p>
    <w:p w14:paraId="17E45E1D" w14:textId="77777777" w:rsidR="00B9424E" w:rsidRDefault="00E009DB" w:rsidP="008E7512">
      <w:pPr>
        <w:pStyle w:val="NumberedList"/>
      </w:pPr>
      <w:r>
        <w:t>Measure Logic – Displays a representation of the logic for the measure.</w:t>
      </w:r>
    </w:p>
    <w:p w14:paraId="2EFB4FFC" w14:textId="77777777" w:rsidR="00B9424E" w:rsidRDefault="00E009DB" w:rsidP="008E7512">
      <w:pPr>
        <w:pStyle w:val="NumberedList"/>
      </w:pPr>
      <w:r>
        <w:t>Logic Highlighted With Coverage – Displays the logic for the measure, highlighting which lines of the measure are covered by the test patients.</w:t>
      </w:r>
    </w:p>
    <w:p w14:paraId="7A383B07" w14:textId="77777777" w:rsidR="00B9424E" w:rsidRDefault="00E009DB" w:rsidP="008E7512">
      <w:pPr>
        <w:pStyle w:val="NumberedList"/>
      </w:pPr>
      <w:r>
        <w:t>Patient Actions – Allows the user to export patient records as QRDA or Excel.</w:t>
      </w:r>
    </w:p>
    <w:p w14:paraId="5A3D7C7E" w14:textId="77777777" w:rsidR="00B9424E" w:rsidRDefault="00E009DB" w:rsidP="008E7512">
      <w:pPr>
        <w:pStyle w:val="NumberedList"/>
      </w:pPr>
      <w:r>
        <w:t>Percent Successful – Displays the percent of patients currently meeting expectations for the measure.</w:t>
      </w:r>
    </w:p>
    <w:p w14:paraId="03DDDED8" w14:textId="77777777" w:rsidR="00B9424E" w:rsidRDefault="00E009DB" w:rsidP="008E7512">
      <w:pPr>
        <w:pStyle w:val="NumberedList"/>
      </w:pPr>
      <w:r>
        <w:t>Patients Passing Count – Displays the current number of patients meeting expectations over the total number of patients in the test deck for the measure.</w:t>
      </w:r>
    </w:p>
    <w:p w14:paraId="71BABB9D" w14:textId="77777777" w:rsidR="00B9424E" w:rsidRDefault="00E009DB" w:rsidP="008E7512">
      <w:pPr>
        <w:pStyle w:val="NumberedList"/>
      </w:pPr>
      <w:r>
        <w:t>Test Coverage – Displays the percentage of the measure logic that has evaluated to true for the patient test deck. This measure provides a method for determining how much of the logic has been tested.</w:t>
      </w:r>
    </w:p>
    <w:p w14:paraId="23BC6A40" w14:textId="77777777" w:rsidR="00B9424E" w:rsidRDefault="00E009DB" w:rsidP="008E7512">
      <w:pPr>
        <w:pStyle w:val="NumberedList"/>
      </w:pPr>
      <w:r>
        <w:t>Add Patient – Allows the addition of a new patient to the test deck for this measure.</w:t>
      </w:r>
    </w:p>
    <w:p w14:paraId="0E44E89A" w14:textId="77777777" w:rsidR="00B9424E" w:rsidRDefault="00E009DB" w:rsidP="008E7512">
      <w:pPr>
        <w:pStyle w:val="NumberedList"/>
      </w:pPr>
      <w:r>
        <w:t>Failing Patient – Displays an example of a patient that is not currently meeting expectations for the measure.</w:t>
      </w:r>
    </w:p>
    <w:p w14:paraId="049C1D23" w14:textId="77777777" w:rsidR="00B9424E" w:rsidRDefault="00E009DB" w:rsidP="008E7512">
      <w:pPr>
        <w:pStyle w:val="NumberedList"/>
      </w:pPr>
      <w:r>
        <w:t>Passing Patient – Displays an example of a patient that is meeting expectations.</w:t>
      </w:r>
    </w:p>
    <w:p w14:paraId="74167C3D" w14:textId="77777777" w:rsidR="00B9424E" w:rsidRDefault="00E009DB" w:rsidP="008E7512">
      <w:pPr>
        <w:pStyle w:val="NumberedList"/>
      </w:pPr>
      <w:r>
        <w:t>Patient Name – Displays the name given to the patient.</w:t>
      </w:r>
    </w:p>
    <w:p w14:paraId="1DA916AA" w14:textId="77777777" w:rsidR="00B9424E" w:rsidRDefault="00E009DB" w:rsidP="008E7512">
      <w:pPr>
        <w:pStyle w:val="NumberedList"/>
      </w:pPr>
      <w:r>
        <w:t>Patient Status – Displays PASS or FAIL to indicate if the patient is meeting expectations.</w:t>
      </w:r>
    </w:p>
    <w:p w14:paraId="7AD73DD0" w14:textId="77777777" w:rsidR="00B9424E" w:rsidRDefault="00E009DB">
      <w:pPr>
        <w:pStyle w:val="NumberedListLast"/>
      </w:pPr>
      <w:r>
        <w:lastRenderedPageBreak/>
        <w:t>Expand Patient Results Button – Displays the calculation details of a patient. This display will show the expected and actual values for the patient against the measure.</w:t>
      </w:r>
    </w:p>
    <w:p w14:paraId="2E6B4E66" w14:textId="77777777" w:rsidR="00B9424E" w:rsidRDefault="00E009DB">
      <w:pPr>
        <w:pStyle w:val="Figure"/>
        <w:rPr>
          <w:b w:val="0"/>
        </w:rPr>
      </w:pPr>
      <w:r>
        <w:rPr>
          <w:noProof/>
        </w:rPr>
        <w:drawing>
          <wp:inline distT="0" distB="0" distL="0" distR="0" wp14:anchorId="5E74FB7A" wp14:editId="48E066E3">
            <wp:extent cx="5943600" cy="3696970"/>
            <wp:effectExtent l="19050" t="19050" r="19050" b="17780"/>
            <wp:docPr id="7" name="Picture 7" descr="Figure 9 depeci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6970"/>
                    </a:xfrm>
                    <a:prstGeom prst="rect">
                      <a:avLst/>
                    </a:prstGeom>
                    <a:ln>
                      <a:solidFill>
                        <a:schemeClr val="tx1"/>
                      </a:solidFill>
                    </a:ln>
                  </pic:spPr>
                </pic:pic>
              </a:graphicData>
            </a:graphic>
          </wp:inline>
        </w:drawing>
      </w:r>
    </w:p>
    <w:p w14:paraId="65AB6004" w14:textId="77777777" w:rsidR="00B9424E" w:rsidRDefault="00E009DB">
      <w:pPr>
        <w:pStyle w:val="FigureCaption"/>
      </w:pPr>
      <w:bookmarkStart w:id="130" w:name="_Ref459100358"/>
      <w:bookmarkStart w:id="131" w:name="_Ref459109233"/>
      <w:bookmarkStart w:id="132" w:name="_Toc498329031"/>
      <w:r>
        <w:t xml:space="preserve">Figure </w:t>
      </w:r>
      <w:r w:rsidR="00D216A1">
        <w:fldChar w:fldCharType="begin"/>
      </w:r>
      <w:r w:rsidR="00D216A1">
        <w:instrText xml:space="preserve"> SEQ Figure \* ARABIC </w:instrText>
      </w:r>
      <w:r w:rsidR="00D216A1">
        <w:fldChar w:fldCharType="separate"/>
      </w:r>
      <w:r w:rsidR="001A586F">
        <w:rPr>
          <w:noProof/>
        </w:rPr>
        <w:t>9</w:t>
      </w:r>
      <w:r w:rsidR="00D216A1">
        <w:rPr>
          <w:noProof/>
        </w:rPr>
        <w:fldChar w:fldCharType="end"/>
      </w:r>
      <w:bookmarkEnd w:id="130"/>
      <w:r>
        <w:t>. Measure View</w:t>
      </w:r>
      <w:bookmarkEnd w:id="131"/>
      <w:bookmarkEnd w:id="132"/>
    </w:p>
    <w:p w14:paraId="7A8F65CC" w14:textId="77777777" w:rsidR="00B9424E" w:rsidRDefault="00E009DB">
      <w:r>
        <w:t xml:space="preserve">The following UI elements (indicated by their item numbers in </w:t>
      </w:r>
      <w:r w:rsidR="00D216A1">
        <w:fldChar w:fldCharType="begin"/>
      </w:r>
      <w:r w:rsidR="00D216A1">
        <w:instrText xml:space="preserve"> REF _Ref459100555  \* MERGEFORMAT </w:instrText>
      </w:r>
      <w:r w:rsidR="00D216A1">
        <w:fldChar w:fldCharType="separate"/>
      </w:r>
      <w:r w:rsidR="001A586F">
        <w:t xml:space="preserve">Figure </w:t>
      </w:r>
      <w:r w:rsidR="001A586F">
        <w:rPr>
          <w:noProof/>
        </w:rPr>
        <w:t>10</w:t>
      </w:r>
      <w:r w:rsidR="00D216A1">
        <w:rPr>
          <w:noProof/>
        </w:rPr>
        <w:fldChar w:fldCharType="end"/>
      </w:r>
      <w:r>
        <w:t>) appear at the bottom of the Measure View Page:</w:t>
      </w:r>
    </w:p>
    <w:p w14:paraId="6A4135F9" w14:textId="0C17DB9B" w:rsidR="00B9424E" w:rsidRDefault="00563055">
      <w:pPr>
        <w:pStyle w:val="NumberedList"/>
        <w:numPr>
          <w:ilvl w:val="0"/>
          <w:numId w:val="52"/>
        </w:numPr>
      </w:pPr>
      <w:r>
        <w:t>Terminology</w:t>
      </w:r>
      <w:r w:rsidR="00E009DB">
        <w:t xml:space="preserve"> – Displays the </w:t>
      </w:r>
      <w:r>
        <w:t>value sets</w:t>
      </w:r>
      <w:r w:rsidR="00E009DB">
        <w:t xml:space="preserve"> </w:t>
      </w:r>
      <w:r>
        <w:t>from the measure and referenced libraries</w:t>
      </w:r>
      <w:r w:rsidR="00E009DB">
        <w:t>. Clicking on any one of these</w:t>
      </w:r>
      <w:r>
        <w:t xml:space="preserve"> value sets</w:t>
      </w:r>
      <w:r w:rsidR="00E009DB">
        <w:t xml:space="preserve"> will show the list of codes associated with that </w:t>
      </w:r>
      <w:r>
        <w:t>value set</w:t>
      </w:r>
      <w:r w:rsidR="00E009DB">
        <w:t>.</w:t>
      </w:r>
    </w:p>
    <w:p w14:paraId="62C07CD4" w14:textId="75368C2B" w:rsidR="00B9424E" w:rsidRDefault="00563055">
      <w:pPr>
        <w:pStyle w:val="NumberedListLast"/>
      </w:pPr>
      <w:r>
        <w:t>Overlapping Value Sets</w:t>
      </w:r>
      <w:r w:rsidR="00E009DB">
        <w:t xml:space="preserve"> – </w:t>
      </w:r>
      <w:r>
        <w:t>Displays value sets in the measure and referenced libraries that have shared codes.</w:t>
      </w:r>
    </w:p>
    <w:p w14:paraId="0D81B606" w14:textId="6D8864C2" w:rsidR="00B9424E" w:rsidRDefault="005A7BD2">
      <w:pPr>
        <w:pStyle w:val="Figure"/>
        <w:rPr>
          <w:b w:val="0"/>
        </w:rPr>
      </w:pPr>
      <w:r w:rsidRPr="005A7BD2">
        <w:rPr>
          <w:b w:val="0"/>
        </w:rPr>
        <w:lastRenderedPageBreak/>
        <w:drawing>
          <wp:inline distT="0" distB="0" distL="0" distR="0" wp14:anchorId="248E52FA" wp14:editId="3582A9D3">
            <wp:extent cx="5943600" cy="5687695"/>
            <wp:effectExtent l="25400" t="25400" r="25400" b="27305"/>
            <wp:docPr id="14" name="Picture 14" descr="Figure 10 depecits the UI elements in the Measure Terminology adn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87695"/>
                    </a:xfrm>
                    <a:prstGeom prst="rect">
                      <a:avLst/>
                    </a:prstGeom>
                    <a:ln>
                      <a:solidFill>
                        <a:schemeClr val="tx1"/>
                      </a:solidFill>
                    </a:ln>
                  </pic:spPr>
                </pic:pic>
              </a:graphicData>
            </a:graphic>
          </wp:inline>
        </w:drawing>
      </w:r>
      <w:bookmarkStart w:id="133" w:name="_GoBack"/>
      <w:bookmarkEnd w:id="133"/>
    </w:p>
    <w:p w14:paraId="4430B1F6" w14:textId="003D2DA0" w:rsidR="00B9424E" w:rsidRDefault="00E009DB">
      <w:pPr>
        <w:pStyle w:val="FigureCaption"/>
      </w:pPr>
      <w:bookmarkStart w:id="134" w:name="_Ref459100555"/>
      <w:bookmarkStart w:id="135" w:name="_Toc498329032"/>
      <w:r>
        <w:t xml:space="preserve">Figure </w:t>
      </w:r>
      <w:r w:rsidR="00D216A1">
        <w:fldChar w:fldCharType="begin"/>
      </w:r>
      <w:r w:rsidR="00D216A1">
        <w:instrText xml:space="preserve"> SEQ Figure \* ARABIC </w:instrText>
      </w:r>
      <w:r w:rsidR="00D216A1">
        <w:fldChar w:fldCharType="separate"/>
      </w:r>
      <w:r w:rsidR="001A586F">
        <w:rPr>
          <w:noProof/>
        </w:rPr>
        <w:t>10</w:t>
      </w:r>
      <w:r w:rsidR="00D216A1">
        <w:rPr>
          <w:noProof/>
        </w:rPr>
        <w:fldChar w:fldCharType="end"/>
      </w:r>
      <w:bookmarkEnd w:id="134"/>
      <w:r>
        <w:t xml:space="preserve">. Measure </w:t>
      </w:r>
      <w:r w:rsidR="00523B88">
        <w:t>Terminology and Overlapping Value Sets</w:t>
      </w:r>
      <w:bookmarkEnd w:id="135"/>
    </w:p>
    <w:p w14:paraId="1B280389" w14:textId="77777777" w:rsidR="00B9424E" w:rsidRDefault="00E009DB">
      <w:pPr>
        <w:pStyle w:val="Heading2"/>
      </w:pPr>
      <w:bookmarkStart w:id="136" w:name="_Toc439158071"/>
      <w:bookmarkStart w:id="137" w:name="_Toc439158253"/>
      <w:bookmarkStart w:id="138" w:name="_Toc439922492"/>
      <w:bookmarkStart w:id="139" w:name="_Toc439923962"/>
      <w:bookmarkStart w:id="140" w:name="_Toc439924031"/>
      <w:bookmarkStart w:id="141" w:name="_Toc439158072"/>
      <w:bookmarkStart w:id="142" w:name="_Toc439158102"/>
      <w:bookmarkStart w:id="143" w:name="_Toc439158254"/>
      <w:bookmarkStart w:id="144" w:name="_Toc439158284"/>
      <w:bookmarkStart w:id="145" w:name="_Toc439158300"/>
      <w:bookmarkStart w:id="146" w:name="_Toc439158872"/>
      <w:bookmarkStart w:id="147" w:name="_Toc439226574"/>
      <w:bookmarkStart w:id="148" w:name="_Toc439685373"/>
      <w:bookmarkStart w:id="149" w:name="_Toc439685389"/>
      <w:bookmarkStart w:id="150" w:name="_Toc439919289"/>
      <w:bookmarkStart w:id="151" w:name="_Toc439919370"/>
      <w:bookmarkStart w:id="152" w:name="_Toc439922457"/>
      <w:bookmarkStart w:id="153" w:name="_Toc439922493"/>
      <w:bookmarkStart w:id="154" w:name="_Toc439922525"/>
      <w:bookmarkStart w:id="155" w:name="_Toc439923963"/>
      <w:bookmarkStart w:id="156" w:name="_Toc439923995"/>
      <w:bookmarkStart w:id="157" w:name="_Toc439924032"/>
      <w:bookmarkStart w:id="158" w:name="_Toc439924063"/>
      <w:bookmarkStart w:id="159" w:name="_Toc498329006"/>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t>Measure Logic</w:t>
      </w:r>
      <w:bookmarkEnd w:id="159"/>
    </w:p>
    <w:p w14:paraId="691C5816" w14:textId="77777777" w:rsidR="00B9424E" w:rsidRDefault="00E009DB">
      <w:r>
        <w:t>The left-hand side of the Measure View contains the measure title, description, and a representation of the logic. The representation of the measure logic is similar to the human-readable display for the measure provided in the MAT measure exports.</w:t>
      </w:r>
    </w:p>
    <w:p w14:paraId="7F6C4278" w14:textId="77777777" w:rsidR="00B9424E" w:rsidRDefault="00E009DB">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r w:rsidR="00D216A1">
        <w:fldChar w:fldCharType="begin"/>
      </w:r>
      <w:r w:rsidR="00D216A1">
        <w:instrText xml:space="preserve"> REF _Ref459208249 \r  </w:instrText>
      </w:r>
      <w:r w:rsidR="00D216A1">
        <w:fldChar w:fldCharType="separate"/>
      </w:r>
      <w:r w:rsidR="001A586F">
        <w:t>4.4</w:t>
      </w:r>
      <w:r w:rsidR="00D216A1">
        <w:fldChar w:fldCharType="end"/>
      </w:r>
      <w:r>
        <w:t xml:space="preserve">, </w:t>
      </w:r>
      <w:r>
        <w:rPr>
          <w:i/>
        </w:rPr>
        <w:t>Calculation Results</w:t>
      </w:r>
      <w:r>
        <w:t>) and to visualize the test coverage of the measure logic.</w:t>
      </w:r>
    </w:p>
    <w:p w14:paraId="773EE6CF" w14:textId="77777777" w:rsidR="00B9424E" w:rsidRDefault="00E009DB">
      <w:pPr>
        <w:pStyle w:val="Heading2"/>
      </w:pPr>
      <w:bookmarkStart w:id="160" w:name="_Toc498329007"/>
      <w:r>
        <w:lastRenderedPageBreak/>
        <w:t>Creating a New Test Record</w:t>
      </w:r>
      <w:bookmarkEnd w:id="160"/>
    </w:p>
    <w:p w14:paraId="43297EB9" w14:textId="77777777" w:rsidR="00B9424E" w:rsidRDefault="00E009DB">
      <w:r>
        <w:t>To create a new test record, begin by clicking the “Add Patient” button (item #9) in the Measure View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This action opens the Patient Builder (shown in </w:t>
      </w:r>
      <w:r w:rsidR="00D216A1">
        <w:fldChar w:fldCharType="begin"/>
      </w:r>
      <w:r w:rsidR="00D216A1">
        <w:instrText xml:space="preserve"> REF _Ref468456447 </w:instrText>
      </w:r>
      <w:r w:rsidR="00D216A1">
        <w:fldChar w:fldCharType="separate"/>
      </w:r>
      <w:r w:rsidR="001A586F">
        <w:t xml:space="preserve">Figure </w:t>
      </w:r>
      <w:r w:rsidR="001A586F">
        <w:rPr>
          <w:noProof/>
        </w:rPr>
        <w:t>14</w:t>
      </w:r>
      <w:r w:rsidR="00D216A1">
        <w:rPr>
          <w:noProof/>
        </w:rPr>
        <w:fldChar w:fldCharType="end"/>
      </w:r>
      <w:r>
        <w:t>). After creating the test patient record, the application returns the user to the Measure View where the user can evaluate the results of calculating the patient against the measure.</w:t>
      </w:r>
    </w:p>
    <w:p w14:paraId="29EF4BDC" w14:textId="77777777" w:rsidR="00B9424E" w:rsidRDefault="00E009DB">
      <w:pPr>
        <w:pStyle w:val="Heading2"/>
        <w:keepLines/>
      </w:pPr>
      <w:bookmarkStart w:id="161" w:name="_Ref459207965"/>
      <w:bookmarkStart w:id="162" w:name="_Ref459208120"/>
      <w:bookmarkStart w:id="163" w:name="_Ref459208249"/>
      <w:bookmarkStart w:id="164" w:name="_Toc498329008"/>
      <w:r>
        <w:t>Calculation Results</w:t>
      </w:r>
      <w:bookmarkEnd w:id="161"/>
      <w:bookmarkEnd w:id="162"/>
      <w:bookmarkEnd w:id="163"/>
      <w:bookmarkEnd w:id="164"/>
    </w:p>
    <w:p w14:paraId="5C3E09CB" w14:textId="77777777" w:rsidR="00B9424E" w:rsidRDefault="00E009DB">
      <w:pPr>
        <w:keepNext/>
        <w:keepLines/>
      </w:pPr>
      <w:r>
        <w:t>The user can calculate the test patient against the logic of the measure in the Measure View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14:paraId="530A868A" w14:textId="77777777" w:rsidR="00B9424E" w:rsidRDefault="00E009DB">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14:paraId="55D83526" w14:textId="77777777" w:rsidR="00B9424E" w:rsidRDefault="00E009DB">
      <w:r>
        <w:t xml:space="preserve">The Expanded Results View employs the following UI elements (as indicated by their item numbers in </w:t>
      </w:r>
      <w:r w:rsidR="00D216A1">
        <w:fldChar w:fldCharType="begin"/>
      </w:r>
      <w:r w:rsidR="00D216A1">
        <w:instrText xml:space="preserve"> REF _Ref459100788   \* MERGEFORMAT </w:instrText>
      </w:r>
      <w:r w:rsidR="00D216A1">
        <w:fldChar w:fldCharType="separate"/>
      </w:r>
      <w:r w:rsidR="001A586F">
        <w:t xml:space="preserve">Figure </w:t>
      </w:r>
      <w:r w:rsidR="001A586F">
        <w:rPr>
          <w:noProof/>
        </w:rPr>
        <w:t>11</w:t>
      </w:r>
      <w:r w:rsidR="00D216A1">
        <w:rPr>
          <w:noProof/>
        </w:rPr>
        <w:fldChar w:fldCharType="end"/>
      </w:r>
      <w:r>
        <w:t>):</w:t>
      </w:r>
    </w:p>
    <w:p w14:paraId="627BC48D" w14:textId="77777777" w:rsidR="00B9424E" w:rsidRDefault="00E009DB">
      <w:pPr>
        <w:pStyle w:val="NumberedList"/>
        <w:numPr>
          <w:ilvl w:val="0"/>
          <w:numId w:val="42"/>
        </w:numPr>
      </w:pPr>
      <w:r>
        <w:t>Failing Population – A population for which the patient fails.</w:t>
      </w:r>
    </w:p>
    <w:p w14:paraId="41303595" w14:textId="77777777" w:rsidR="00B9424E" w:rsidRDefault="00E009DB">
      <w:pPr>
        <w:pStyle w:val="NumberedList"/>
        <w:numPr>
          <w:ilvl w:val="0"/>
          <w:numId w:val="42"/>
        </w:numPr>
      </w:pPr>
      <w:r>
        <w:t>Passing Population – A population for which the patient passes.</w:t>
      </w:r>
    </w:p>
    <w:p w14:paraId="71845F3B" w14:textId="77777777" w:rsidR="00B9424E" w:rsidRDefault="00E009DB" w:rsidP="008E7512">
      <w:pPr>
        <w:pStyle w:val="NumberedList"/>
      </w:pPr>
      <w:r>
        <w:t>Population Column – A list of the population types.</w:t>
      </w:r>
    </w:p>
    <w:p w14:paraId="7E464CEC" w14:textId="77777777" w:rsidR="00B9424E" w:rsidRDefault="00E009DB" w:rsidP="008E7512">
      <w:pPr>
        <w:pStyle w:val="NumberedList"/>
      </w:pPr>
      <w:r>
        <w:t>Expected Value – The user-defined expected value for the population.</w:t>
      </w:r>
    </w:p>
    <w:p w14:paraId="6A01E88D" w14:textId="77777777" w:rsidR="00B9424E" w:rsidRDefault="00E009DB" w:rsidP="008E7512">
      <w:pPr>
        <w:pStyle w:val="NumberedList"/>
      </w:pPr>
      <w:r>
        <w:t>Actual Value – The calculated value for that population.</w:t>
      </w:r>
    </w:p>
    <w:p w14:paraId="66435BF0" w14:textId="77777777" w:rsidR="00B9424E" w:rsidRDefault="00E009DB" w:rsidP="008E7512">
      <w:pPr>
        <w:pStyle w:val="NumberedList"/>
      </w:pPr>
      <w:r>
        <w:t>Edit Patient Button – Allows editing of the selected patient.</w:t>
      </w:r>
    </w:p>
    <w:p w14:paraId="412AE38C" w14:textId="77777777" w:rsidR="00B9424E" w:rsidRDefault="00E009DB" w:rsidP="008E7512">
      <w:pPr>
        <w:pStyle w:val="NumberedList"/>
      </w:pPr>
      <w:r>
        <w:t>Clone Patient Button – Allows cloning of the selected patient.</w:t>
      </w:r>
    </w:p>
    <w:p w14:paraId="25685823" w14:textId="77777777" w:rsidR="00B9424E" w:rsidRDefault="00E009DB">
      <w:pPr>
        <w:pStyle w:val="NumberedListLast"/>
      </w:pPr>
      <w:r>
        <w:t>Delete Patient Button – Allows deleting of the selected patient.</w:t>
      </w:r>
    </w:p>
    <w:p w14:paraId="2F0A0E3C" w14:textId="77777777" w:rsidR="00B9424E" w:rsidRDefault="00E009DB">
      <w:pPr>
        <w:pStyle w:val="Figure"/>
        <w:rPr>
          <w:b w:val="0"/>
        </w:rPr>
      </w:pPr>
      <w:r>
        <w:rPr>
          <w:noProof/>
        </w:rPr>
        <w:lastRenderedPageBreak/>
        <w:drawing>
          <wp:inline distT="0" distB="0" distL="0" distR="0" wp14:anchorId="0F34B435" wp14:editId="73F20954">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0825" cy="2276475"/>
                    </a:xfrm>
                    <a:prstGeom prst="rect">
                      <a:avLst/>
                    </a:prstGeom>
                    <a:ln>
                      <a:solidFill>
                        <a:schemeClr val="tx1"/>
                      </a:solidFill>
                    </a:ln>
                  </pic:spPr>
                </pic:pic>
              </a:graphicData>
            </a:graphic>
          </wp:inline>
        </w:drawing>
      </w:r>
    </w:p>
    <w:p w14:paraId="2FD0CD45" w14:textId="77777777" w:rsidR="00B9424E" w:rsidRDefault="00E009DB">
      <w:pPr>
        <w:pStyle w:val="FigureCaption"/>
      </w:pPr>
      <w:bookmarkStart w:id="165" w:name="_Ref459100788"/>
      <w:bookmarkStart w:id="166" w:name="_Toc498329033"/>
      <w:r>
        <w:t xml:space="preserve">Figure </w:t>
      </w:r>
      <w:r w:rsidR="00D216A1">
        <w:fldChar w:fldCharType="begin"/>
      </w:r>
      <w:r w:rsidR="00D216A1">
        <w:instrText xml:space="preserve"> SEQ Figure \* ARABIC </w:instrText>
      </w:r>
      <w:r w:rsidR="00D216A1">
        <w:fldChar w:fldCharType="separate"/>
      </w:r>
      <w:r w:rsidR="001A586F">
        <w:rPr>
          <w:noProof/>
        </w:rPr>
        <w:t>11</w:t>
      </w:r>
      <w:r w:rsidR="00D216A1">
        <w:rPr>
          <w:noProof/>
        </w:rPr>
        <w:fldChar w:fldCharType="end"/>
      </w:r>
      <w:bookmarkEnd w:id="165"/>
      <w:r>
        <w:t>. Expanded Results View</w:t>
      </w:r>
      <w:bookmarkEnd w:id="166"/>
    </w:p>
    <w:p w14:paraId="785F8FC1" w14:textId="77777777" w:rsidR="00B9424E" w:rsidRDefault="00E009DB">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r w:rsidR="00D216A1">
        <w:fldChar w:fldCharType="begin"/>
      </w:r>
      <w:r w:rsidR="00D216A1">
        <w:instrText xml:space="preserve"> REF _Ref459100814   \* MERGEFORMAT </w:instrText>
      </w:r>
      <w:r w:rsidR="00D216A1">
        <w:fldChar w:fldCharType="separate"/>
      </w:r>
      <w:r w:rsidR="001A586F">
        <w:t xml:space="preserve">Figure </w:t>
      </w:r>
      <w:r w:rsidR="001A586F">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1A586F">
        <w:t xml:space="preserve">Figure </w:t>
      </w:r>
      <w:r w:rsidR="001A586F">
        <w:rPr>
          <w:noProof/>
        </w:rPr>
        <w:t>13</w:t>
      </w:r>
      <w:r w:rsidR="00D216A1">
        <w:rPr>
          <w:noProof/>
        </w:rPr>
        <w:fldChar w:fldCharType="end"/>
      </w:r>
      <w:r>
        <w:t xml:space="preserve">, a green highlight (accompanied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14:paraId="051AC817" w14:textId="77777777" w:rsidR="00B9424E" w:rsidRDefault="00E009DB">
      <w:pPr>
        <w:pStyle w:val="FigureCaption"/>
      </w:pPr>
      <w:r>
        <w:rPr>
          <w:noProof/>
        </w:rPr>
        <w:drawing>
          <wp:inline distT="0" distB="0" distL="0" distR="0" wp14:anchorId="275CBE93" wp14:editId="2C07C5FA">
            <wp:extent cx="4572000" cy="1145074"/>
            <wp:effectExtent l="0" t="0" r="0" b="0"/>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0A59779-9DA3-4684-B766-E8A10DE28236}"/>
                        </a:ext>
                      </a:extLst>
                    </pic:cNvPr>
                    <pic:cNvPicPr>
                      <a:picLocks noChangeAspect="1"/>
                    </pic:cNvPicPr>
                  </pic:nvPicPr>
                  <pic:blipFill>
                    <a:blip r:embed="rId36"/>
                    <a:stretch>
                      <a:fillRect/>
                    </a:stretch>
                  </pic:blipFill>
                  <pic:spPr>
                    <a:xfrm>
                      <a:off x="0" y="0"/>
                      <a:ext cx="4572000" cy="1145074"/>
                    </a:xfrm>
                    <a:prstGeom prst="rect">
                      <a:avLst/>
                    </a:prstGeom>
                  </pic:spPr>
                </pic:pic>
              </a:graphicData>
            </a:graphic>
          </wp:inline>
        </w:drawing>
      </w:r>
    </w:p>
    <w:p w14:paraId="6F7AE043" w14:textId="77777777" w:rsidR="00B9424E" w:rsidRDefault="00E009DB">
      <w:pPr>
        <w:pStyle w:val="FigureCaption"/>
      </w:pPr>
      <w:bookmarkStart w:id="167" w:name="_Ref459100814"/>
      <w:bookmarkStart w:id="168" w:name="_Toc498329034"/>
      <w:r>
        <w:t xml:space="preserve">Figure </w:t>
      </w:r>
      <w:r w:rsidR="00D216A1">
        <w:fldChar w:fldCharType="begin"/>
      </w:r>
      <w:r w:rsidR="00D216A1">
        <w:instrText xml:space="preserve"> SEQ Figure \* ARABIC </w:instrText>
      </w:r>
      <w:r w:rsidR="00D216A1">
        <w:fldChar w:fldCharType="separate"/>
      </w:r>
      <w:r w:rsidR="001A586F">
        <w:rPr>
          <w:noProof/>
        </w:rPr>
        <w:t>12</w:t>
      </w:r>
      <w:r w:rsidR="00D216A1">
        <w:rPr>
          <w:noProof/>
        </w:rPr>
        <w:fldChar w:fldCharType="end"/>
      </w:r>
      <w:bookmarkEnd w:id="167"/>
      <w:r>
        <w:t xml:space="preserve">. </w:t>
      </w:r>
      <w:bookmarkStart w:id="169" w:name="_Toc439154846"/>
      <w:r>
        <w:t>Logic Calculation Highlight – Passing Results</w:t>
      </w:r>
      <w:bookmarkEnd w:id="168"/>
      <w:bookmarkEnd w:id="169"/>
    </w:p>
    <w:p w14:paraId="57FA563C" w14:textId="77777777" w:rsidR="00B9424E" w:rsidRDefault="00D216A1">
      <w:r>
        <w:fldChar w:fldCharType="begin"/>
      </w:r>
      <w:r>
        <w:instrText xml:space="preserve"> REF _Ref459100814  \* MERGEFORMAT </w:instrText>
      </w:r>
      <w:r>
        <w:fldChar w:fldCharType="separate"/>
      </w:r>
      <w:r w:rsidR="001A586F">
        <w:t xml:space="preserve">Figure </w:t>
      </w:r>
      <w:r w:rsidR="001A586F">
        <w:rPr>
          <w:noProof/>
        </w:rPr>
        <w:t>12</w:t>
      </w:r>
      <w:r>
        <w:rPr>
          <w:noProof/>
        </w:rPr>
        <w:fldChar w:fldCharType="end"/>
      </w:r>
      <w:r w:rsidR="00E009DB">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14:paraId="39CB2B37" w14:textId="77777777" w:rsidR="00B9424E" w:rsidRDefault="00E009DB">
      <w:pPr>
        <w:pStyle w:val="BulletListMultiple"/>
        <w:spacing w:before="0" w:after="120"/>
      </w:pPr>
      <w:r>
        <w:t>Logic evaluated to TRUE – Green highlighting along with a solid underline</w:t>
      </w:r>
    </w:p>
    <w:p w14:paraId="4245BAA4" w14:textId="77777777" w:rsidR="00B9424E" w:rsidRDefault="00E009DB">
      <w:pPr>
        <w:pStyle w:val="BulletListMultipleLast"/>
      </w:pPr>
      <w:r>
        <w:t>Logic evaluated to FALSE – Red highlighting along with a double underline</w:t>
      </w:r>
    </w:p>
    <w:p w14:paraId="0816015E" w14:textId="77777777" w:rsidR="00B9424E" w:rsidRDefault="00E009DB">
      <w:pPr>
        <w:spacing w:after="240"/>
      </w:pPr>
      <w:r>
        <w:t xml:space="preserve">The results of the calculation in </w:t>
      </w:r>
      <w:r w:rsidR="00D216A1">
        <w:fldChar w:fldCharType="begin"/>
      </w:r>
      <w:r w:rsidR="00D216A1">
        <w:instrText xml:space="preserve"> REF _Ref459100814  \* MERGEFORMAT </w:instrText>
      </w:r>
      <w:r w:rsidR="00D216A1">
        <w:fldChar w:fldCharType="separate"/>
      </w:r>
      <w:r w:rsidR="001A586F">
        <w:t xml:space="preserve">Figure </w:t>
      </w:r>
      <w:r w:rsidR="001A586F">
        <w:rPr>
          <w:noProof/>
        </w:rPr>
        <w:t>12</w:t>
      </w:r>
      <w:r w:rsidR="00D216A1">
        <w:rPr>
          <w:noProof/>
        </w:rPr>
        <w:fldChar w:fldCharType="end"/>
      </w:r>
      <w:r>
        <w:t xml:space="preserve"> are that the patient aligns with the logic of the initial patient population (IPP). The highlighting of the logic in </w:t>
      </w:r>
      <w:r w:rsidR="00D216A1">
        <w:fldChar w:fldCharType="begin"/>
      </w:r>
      <w:r w:rsidR="00D216A1">
        <w:instrText xml:space="preserve"> REF _Ref459100814  \* MERGEFORMAT </w:instrText>
      </w:r>
      <w:r w:rsidR="00D216A1">
        <w:fldChar w:fldCharType="separate"/>
      </w:r>
      <w:r w:rsidR="001A586F">
        <w:t xml:space="preserve">Figure </w:t>
      </w:r>
      <w:r w:rsidR="001A586F">
        <w:rPr>
          <w:noProof/>
        </w:rPr>
        <w:t>12</w:t>
      </w:r>
      <w:r w:rsidR="00D216A1">
        <w:rPr>
          <w:noProof/>
        </w:rPr>
        <w:fldChar w:fldCharType="end"/>
      </w:r>
      <w:r>
        <w:t xml:space="preserve"> indicates that every AND condition evaluated to true and at least one condition from each OR evaluated to true. Based on this calculation, the IPP and the Denominator evaluate to true for the patient.</w:t>
      </w:r>
    </w:p>
    <w:p w14:paraId="4F3F3A2E" w14:textId="77777777" w:rsidR="00B9424E" w:rsidRDefault="00E009DB">
      <w:pPr>
        <w:pStyle w:val="Figure"/>
        <w:rPr>
          <w:b w:val="0"/>
        </w:rPr>
      </w:pPr>
      <w:r>
        <w:rPr>
          <w:b w:val="0"/>
          <w:noProof/>
        </w:rPr>
        <w:lastRenderedPageBreak/>
        <w:drawing>
          <wp:inline distT="0" distB="0" distL="0" distR="0" wp14:anchorId="4142C09E" wp14:editId="38E43B1A">
            <wp:extent cx="4572000" cy="1174230"/>
            <wp:effectExtent l="0" t="0" r="0" b="6985"/>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D354974-863E-4EE2-B997-A9AF48E7055F}"/>
                        </a:ext>
                      </a:extLst>
                    </pic:cNvPr>
                    <pic:cNvPicPr>
                      <a:picLocks noChangeAspect="1"/>
                    </pic:cNvPicPr>
                  </pic:nvPicPr>
                  <pic:blipFill>
                    <a:blip r:embed="rId37"/>
                    <a:stretch>
                      <a:fillRect/>
                    </a:stretch>
                  </pic:blipFill>
                  <pic:spPr>
                    <a:xfrm>
                      <a:off x="0" y="0"/>
                      <a:ext cx="4572000" cy="1174230"/>
                    </a:xfrm>
                    <a:prstGeom prst="rect">
                      <a:avLst/>
                    </a:prstGeom>
                  </pic:spPr>
                </pic:pic>
              </a:graphicData>
            </a:graphic>
          </wp:inline>
        </w:drawing>
      </w:r>
    </w:p>
    <w:p w14:paraId="47A7D80B" w14:textId="77777777" w:rsidR="00B9424E" w:rsidRDefault="00E009DB">
      <w:pPr>
        <w:pStyle w:val="FigureCaption"/>
      </w:pPr>
      <w:bookmarkStart w:id="170" w:name="_Ref459100823"/>
      <w:bookmarkStart w:id="171" w:name="_Toc498329035"/>
      <w:r>
        <w:t xml:space="preserve">Figure </w:t>
      </w:r>
      <w:r w:rsidR="00D216A1">
        <w:fldChar w:fldCharType="begin"/>
      </w:r>
      <w:r w:rsidR="00D216A1">
        <w:instrText xml:space="preserve"> SEQ Figure \* ARABIC </w:instrText>
      </w:r>
      <w:r w:rsidR="00D216A1">
        <w:fldChar w:fldCharType="separate"/>
      </w:r>
      <w:r w:rsidR="001A586F">
        <w:rPr>
          <w:noProof/>
        </w:rPr>
        <w:t>13</w:t>
      </w:r>
      <w:r w:rsidR="00D216A1">
        <w:rPr>
          <w:noProof/>
        </w:rPr>
        <w:fldChar w:fldCharType="end"/>
      </w:r>
      <w:bookmarkEnd w:id="170"/>
      <w:r>
        <w:t>. Logic Calculation Highlight – Failing Results</w:t>
      </w:r>
      <w:bookmarkEnd w:id="171"/>
    </w:p>
    <w:p w14:paraId="0D17F5F7" w14:textId="77777777" w:rsidR="00B9424E" w:rsidRDefault="00E009DB">
      <w:r>
        <w:t xml:space="preserve">In </w:t>
      </w:r>
      <w:r w:rsidR="00D216A1">
        <w:fldChar w:fldCharType="begin"/>
      </w:r>
      <w:r w:rsidR="00D216A1">
        <w:instrText xml:space="preserve"> REF _Ref459100823   \* MERGEFORMAT </w:instrText>
      </w:r>
      <w:r w:rsidR="00D216A1">
        <w:fldChar w:fldCharType="separate"/>
      </w:r>
      <w:r w:rsidR="001A586F">
        <w:t xml:space="preserve">Figure </w:t>
      </w:r>
      <w:r w:rsidR="001A586F">
        <w:rPr>
          <w:noProof/>
        </w:rPr>
        <w:t>13</w:t>
      </w:r>
      <w:r w:rsidR="00D216A1">
        <w:rPr>
          <w:noProof/>
        </w:rPr>
        <w:fldChar w:fldCharType="end"/>
      </w:r>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r w:rsidR="00D216A1">
        <w:fldChar w:fldCharType="begin"/>
      </w:r>
      <w:r w:rsidR="00D216A1">
        <w:instrText xml:space="preserve"> REF _Ref459100823   \* MERGEFORMAT </w:instrText>
      </w:r>
      <w:r w:rsidR="00D216A1">
        <w:fldChar w:fldCharType="separate"/>
      </w:r>
      <w:r w:rsidR="001A586F">
        <w:t xml:space="preserve">Figure </w:t>
      </w:r>
      <w:r w:rsidR="001A586F">
        <w:rPr>
          <w:noProof/>
        </w:rPr>
        <w:t>13</w:t>
      </w:r>
      <w:r w:rsidR="00D216A1">
        <w:rPr>
          <w:noProof/>
        </w:rPr>
        <w:fldChar w:fldCharType="end"/>
      </w:r>
      <w:r>
        <w:t xml:space="preserve"> indicate that the patient is neither included in the IPP nor the Denominator.</w:t>
      </w:r>
    </w:p>
    <w:p w14:paraId="6B43C1A5" w14:textId="77777777" w:rsidR="00B9424E" w:rsidRDefault="00E009DB">
      <w:pPr>
        <w:pStyle w:val="Heading2"/>
      </w:pPr>
      <w:bookmarkStart w:id="172" w:name="_Toc498329009"/>
      <w:r>
        <w:t>Editing a Test Record</w:t>
      </w:r>
      <w:bookmarkEnd w:id="172"/>
    </w:p>
    <w:p w14:paraId="2168CAA2" w14:textId="77777777" w:rsidR="00B9424E" w:rsidRDefault="00E009DB">
      <w:r>
        <w:t>The user can edit a test patient from the Measure View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by clicking the “Edit” button. The user accesses the “Edit” button for a patient (item </w:t>
      </w:r>
      <w:r>
        <w:rPr>
          <w:rStyle w:val="numberreference"/>
          <w:rFonts w:ascii="Times New Roman" w:hAnsi="Times New Roman"/>
          <w:b w:val="0"/>
          <w:color w:val="auto"/>
        </w:rPr>
        <w:t>#6</w:t>
      </w:r>
      <w:r>
        <w:t xml:space="preserve"> in </w:t>
      </w:r>
      <w:r w:rsidR="00D216A1">
        <w:fldChar w:fldCharType="begin"/>
      </w:r>
      <w:r w:rsidR="00D216A1">
        <w:instrText xml:space="preserve"> REF _Ref459100788   \* MERGEFORMAT </w:instrText>
      </w:r>
      <w:r w:rsidR="00D216A1">
        <w:fldChar w:fldCharType="separate"/>
      </w:r>
      <w:r w:rsidR="001A586F">
        <w:t xml:space="preserve">Figure </w:t>
      </w:r>
      <w:r w:rsidR="001A586F">
        <w:rPr>
          <w:noProof/>
        </w:rPr>
        <w:t>11</w:t>
      </w:r>
      <w:r w:rsidR="00D216A1">
        <w:rPr>
          <w:noProof/>
        </w:rPr>
        <w:fldChar w:fldCharType="end"/>
      </w:r>
      <w:r>
        <w:t xml:space="preserve">), accessible after expanding the patient result. Clicking the “Edit” button opens the Patient Builder (as shown in </w:t>
      </w:r>
      <w:r w:rsidR="00D216A1">
        <w:fldChar w:fldCharType="begin"/>
      </w:r>
      <w:r w:rsidR="00D216A1">
        <w:instrText xml:space="preserve"> REF _Ref468456447 </w:instrText>
      </w:r>
      <w:r w:rsidR="00D216A1">
        <w:fldChar w:fldCharType="separate"/>
      </w:r>
      <w:r w:rsidR="001A586F">
        <w:t xml:space="preserve">Figure </w:t>
      </w:r>
      <w:r w:rsidR="001A586F">
        <w:rPr>
          <w:noProof/>
        </w:rPr>
        <w:t>14</w:t>
      </w:r>
      <w:r w:rsidR="00D216A1">
        <w:rPr>
          <w:noProof/>
        </w:rPr>
        <w:fldChar w:fldCharType="end"/>
      </w:r>
      <w:r>
        <w:t>) with the data populated for that patient. Once a patient record has been edited and saved, the application returns the user to the Measure View.</w:t>
      </w:r>
    </w:p>
    <w:p w14:paraId="4C326DB6" w14:textId="77777777" w:rsidR="00B9424E" w:rsidRDefault="00E009DB">
      <w:pPr>
        <w:pStyle w:val="Heading2"/>
      </w:pPr>
      <w:bookmarkStart w:id="173" w:name="_Toc498329010"/>
      <w:r>
        <w:t>Cloning a Test Record</w:t>
      </w:r>
      <w:bookmarkEnd w:id="173"/>
    </w:p>
    <w:p w14:paraId="45A7B62F" w14:textId="77777777" w:rsidR="00B9424E" w:rsidRDefault="00E009DB">
      <w:r>
        <w:t>The user can clone a test patient from the Measure View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by clicking the “Clone” button (item </w:t>
      </w:r>
      <w:r>
        <w:rPr>
          <w:rStyle w:val="numberreference"/>
          <w:rFonts w:ascii="Times New Roman" w:hAnsi="Times New Roman"/>
          <w:b w:val="0"/>
          <w:color w:val="auto"/>
        </w:rPr>
        <w:t>#7</w:t>
      </w:r>
      <w:r>
        <w:t xml:space="preserve"> in </w:t>
      </w:r>
      <w:r w:rsidR="00D216A1">
        <w:fldChar w:fldCharType="begin"/>
      </w:r>
      <w:r w:rsidR="00D216A1">
        <w:instrText xml:space="preserve"> REF _Ref459100788   \* MERGEFORMAT </w:instrText>
      </w:r>
      <w:r w:rsidR="00D216A1">
        <w:fldChar w:fldCharType="separate"/>
      </w:r>
      <w:r w:rsidR="001A586F">
        <w:t xml:space="preserve">Figure </w:t>
      </w:r>
      <w:r w:rsidR="001A586F">
        <w:rPr>
          <w:noProof/>
        </w:rPr>
        <w:t>11</w:t>
      </w:r>
      <w:r w:rsidR="00D216A1">
        <w:rPr>
          <w:noProof/>
        </w:rPr>
        <w:fldChar w:fldCharType="end"/>
      </w:r>
      <w:r>
        <w:t>) to the immediate right of the “Edit” button, accessible after expanding the patient result. This action opens the Patient Builder (</w:t>
      </w:r>
      <w:r w:rsidR="00D216A1">
        <w:fldChar w:fldCharType="begin"/>
      </w:r>
      <w:r w:rsidR="00D216A1">
        <w:instrText xml:space="preserve"> REF _Ref468456447 </w:instrText>
      </w:r>
      <w:r w:rsidR="00D216A1">
        <w:fldChar w:fldCharType="separate"/>
      </w:r>
      <w:r w:rsidR="001A586F">
        <w:t xml:space="preserve">Figure </w:t>
      </w:r>
      <w:r w:rsidR="001A586F">
        <w:rPr>
          <w:noProof/>
        </w:rPr>
        <w:t>14</w:t>
      </w:r>
      <w:r w:rsidR="00D216A1">
        <w:rPr>
          <w:noProof/>
        </w:rPr>
        <w:fldChar w:fldCharType="end"/>
      </w:r>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4E050576" w14:textId="77777777" w:rsidR="00B9424E" w:rsidRDefault="00E009DB">
      <w:pPr>
        <w:pStyle w:val="Heading2"/>
      </w:pPr>
      <w:bookmarkStart w:id="174" w:name="_Toc498329011"/>
      <w:r>
        <w:t>Deleting a Test Record</w:t>
      </w:r>
      <w:bookmarkEnd w:id="174"/>
    </w:p>
    <w:p w14:paraId="31AF5849" w14:textId="77777777" w:rsidR="00B9424E" w:rsidRDefault="00E009DB">
      <w:r>
        <w:t>The user can delete a test patient from the Measure View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by clicking the “Delete” icon (item </w:t>
      </w:r>
      <w:r>
        <w:rPr>
          <w:rStyle w:val="numberreference"/>
          <w:rFonts w:ascii="Times New Roman" w:hAnsi="Times New Roman"/>
          <w:b w:val="0"/>
          <w:color w:val="auto"/>
        </w:rPr>
        <w:t>#8</w:t>
      </w:r>
      <w:r>
        <w:t xml:space="preserve"> in </w:t>
      </w:r>
      <w:r w:rsidR="00D216A1">
        <w:fldChar w:fldCharType="begin"/>
      </w:r>
      <w:r w:rsidR="00D216A1">
        <w:instrText xml:space="preserve"> REF _Ref459100788   \* MERGEFORMAT </w:instrText>
      </w:r>
      <w:r w:rsidR="00D216A1">
        <w:fldChar w:fldCharType="separate"/>
      </w:r>
      <w:r w:rsidR="001A586F">
        <w:t xml:space="preserve">Figure </w:t>
      </w:r>
      <w:r w:rsidR="001A586F">
        <w:rPr>
          <w:noProof/>
        </w:rPr>
        <w:t>11</w:t>
      </w:r>
      <w:r w:rsidR="00D216A1">
        <w:rPr>
          <w:noProof/>
        </w:rPr>
        <w:fldChar w:fldCharType="end"/>
      </w:r>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2EDAA8E2" w14:textId="77777777" w:rsidR="00B9424E" w:rsidRDefault="00E009DB">
      <w:pPr>
        <w:pStyle w:val="Heading2"/>
      </w:pPr>
      <w:bookmarkStart w:id="175" w:name="_Toc498329012"/>
      <w:r>
        <w:t>Updating a Measure</w:t>
      </w:r>
      <w:bookmarkEnd w:id="175"/>
    </w:p>
    <w:p w14:paraId="158DC111" w14:textId="77777777" w:rsidR="00B9424E" w:rsidRDefault="00E009DB">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r w:rsidR="00D216A1" w:rsidRPr="00C71FAA">
        <w:fldChar w:fldCharType="begin"/>
      </w:r>
      <w:r w:rsidR="00D216A1" w:rsidRPr="00C71FAA">
        <w:instrText xml:space="preserve"> REF _Ref459100358   \* MERGEFORMAT </w:instrText>
      </w:r>
      <w:r w:rsidR="00D216A1" w:rsidRPr="00C71FAA">
        <w:fldChar w:fldCharType="separate"/>
      </w:r>
      <w:r w:rsidR="001A586F">
        <w:t xml:space="preserve">Figure </w:t>
      </w:r>
      <w:r w:rsidR="001A586F">
        <w:rPr>
          <w:noProof/>
        </w:rPr>
        <w:t>9</w:t>
      </w:r>
      <w:r w:rsidR="00D216A1" w:rsidRPr="00C71FAA">
        <w:rPr>
          <w:noProof/>
        </w:rPr>
        <w:fldChar w:fldCharType="end"/>
      </w:r>
      <w:r w:rsidRPr="00C71FAA">
        <w:t>)</w:t>
      </w:r>
      <w:r>
        <w:t xml:space="preserve">. The “Update Measures” button displays the Update Measure Dialog (shown </w:t>
      </w:r>
      <w:r w:rsidRPr="00C71FAA">
        <w:t xml:space="preserve">in </w:t>
      </w:r>
      <w:r w:rsidR="00D216A1" w:rsidRPr="00C71FAA">
        <w:fldChar w:fldCharType="begin"/>
      </w:r>
      <w:r w:rsidR="00D216A1" w:rsidRPr="00C71FAA">
        <w:instrText xml:space="preserve"> REF _Ref459100171   \* MERGEFORMAT </w:instrText>
      </w:r>
      <w:r w:rsidR="00D216A1" w:rsidRPr="00C71FAA">
        <w:fldChar w:fldCharType="separate"/>
      </w:r>
      <w:r w:rsidR="001A586F">
        <w:t xml:space="preserve">Figure </w:t>
      </w:r>
      <w:r w:rsidR="001A586F">
        <w:rPr>
          <w:noProof/>
        </w:rPr>
        <w:t>8</w:t>
      </w:r>
      <w:r w:rsidR="00D216A1" w:rsidRPr="00C71FAA">
        <w:rPr>
          <w:noProof/>
        </w:rPr>
        <w:fldChar w:fldCharType="end"/>
      </w:r>
      <w:r>
        <w:t xml:space="preserve">), which allows the user to specify a new </w:t>
      </w:r>
      <w:r>
        <w:lastRenderedPageBreak/>
        <w:t xml:space="preserve">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14:paraId="7A347048" w14:textId="77777777" w:rsidR="00B9424E" w:rsidRDefault="00E009DB">
      <w:pPr>
        <w:pStyle w:val="Heading2"/>
      </w:pPr>
      <w:bookmarkStart w:id="176" w:name="_Toc498329013"/>
      <w:r>
        <w:t>Deleting a Measure</w:t>
      </w:r>
      <w:bookmarkEnd w:id="176"/>
    </w:p>
    <w:p w14:paraId="48C46275" w14:textId="77777777" w:rsidR="00B9424E" w:rsidRDefault="00E009DB">
      <w:r>
        <w:t>The user can delete a measure from the Measure View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14:paraId="3101F65A" w14:textId="77777777" w:rsidR="00B9424E" w:rsidRDefault="00B9424E"/>
    <w:p w14:paraId="335497FD" w14:textId="77777777" w:rsidR="00B9424E" w:rsidRDefault="00B9424E">
      <w:pPr>
        <w:sectPr w:rsidR="00B9424E">
          <w:headerReference w:type="first" r:id="rId38"/>
          <w:footerReference w:type="first" r:id="rId39"/>
          <w:pgSz w:w="12240" w:h="15840" w:code="1"/>
          <w:pgMar w:top="1440" w:right="1440" w:bottom="1440" w:left="1440" w:header="504" w:footer="504" w:gutter="0"/>
          <w:cols w:space="720"/>
          <w:titlePg/>
          <w:docGrid w:linePitch="360"/>
        </w:sectPr>
      </w:pPr>
    </w:p>
    <w:p w14:paraId="4F578EB7" w14:textId="77777777" w:rsidR="00B9424E" w:rsidRDefault="00E009DB">
      <w:pPr>
        <w:pStyle w:val="Heading1"/>
      </w:pPr>
      <w:bookmarkStart w:id="177" w:name="_Ref459207741"/>
      <w:bookmarkStart w:id="178" w:name="_Ref459207752"/>
      <w:bookmarkStart w:id="179" w:name="_Ref459207780"/>
      <w:bookmarkStart w:id="180" w:name="_Ref459207791"/>
      <w:bookmarkStart w:id="181" w:name="_Ref459208168"/>
      <w:bookmarkStart w:id="182" w:name="_Toc498329014"/>
      <w:r>
        <w:lastRenderedPageBreak/>
        <w:t>Building a Patient Test Record</w:t>
      </w:r>
      <w:bookmarkEnd w:id="177"/>
      <w:bookmarkEnd w:id="178"/>
      <w:bookmarkEnd w:id="179"/>
      <w:bookmarkEnd w:id="180"/>
      <w:bookmarkEnd w:id="181"/>
      <w:bookmarkEnd w:id="182"/>
    </w:p>
    <w:p w14:paraId="6D0AD918" w14:textId="77777777" w:rsidR="00B9424E" w:rsidRDefault="00E009DB">
      <w:pPr>
        <w:pStyle w:val="Heading2"/>
      </w:pPr>
      <w:bookmarkStart w:id="183" w:name="_Toc498329015"/>
      <w:r>
        <w:t>Overview</w:t>
      </w:r>
      <w:bookmarkEnd w:id="183"/>
    </w:p>
    <w:p w14:paraId="54376D05" w14:textId="455DA00C" w:rsidR="00B9424E" w:rsidRDefault="00E009DB">
      <w:r>
        <w:t xml:space="preserve">The Patient Builder view, as shown in </w:t>
      </w:r>
      <w:r w:rsidR="00D216A1">
        <w:fldChar w:fldCharType="begin"/>
      </w:r>
      <w:r w:rsidR="00D216A1">
        <w:instrText xml:space="preserve"> REF _Ref468456447  \* MERGEFORMAT </w:instrText>
      </w:r>
      <w:r w:rsidR="00D216A1">
        <w:fldChar w:fldCharType="separate"/>
      </w:r>
      <w:r w:rsidR="001A586F">
        <w:t xml:space="preserve">Figure </w:t>
      </w:r>
      <w:r w:rsidR="001A586F">
        <w:rPr>
          <w:noProof/>
        </w:rPr>
        <w:t>14</w:t>
      </w:r>
      <w:r w:rsidR="00D216A1">
        <w:rPr>
          <w:noProof/>
        </w:rPr>
        <w:fldChar w:fldCharType="end"/>
      </w:r>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#12</w:t>
      </w:r>
      <w:r>
        <w:t>) on the Measure Dashboard (Figure 5), or by clicking the “Add Patient,” ‘Edit,” or “Clone” buttons from the Measure View (</w:t>
      </w:r>
      <w:r w:rsidR="00D216A1">
        <w:fldChar w:fldCharType="begin"/>
      </w:r>
      <w:r w:rsidR="00D216A1">
        <w:instrText xml:space="preserve"> REF _Ref459100358   \* MERGEFORMAT </w:instrText>
      </w:r>
      <w:r w:rsidR="00D216A1">
        <w:fldChar w:fldCharType="separate"/>
      </w:r>
      <w:r w:rsidR="001A586F">
        <w:t xml:space="preserve">Figure </w:t>
      </w:r>
      <w:r w:rsidR="001A586F">
        <w:rPr>
          <w:noProof/>
        </w:rPr>
        <w:t>9</w:t>
      </w:r>
      <w:r w:rsidR="00D216A1">
        <w:rPr>
          <w:noProof/>
        </w:rPr>
        <w:fldChar w:fldCharType="end"/>
      </w:r>
      <w:r>
        <w:t>).</w:t>
      </w:r>
    </w:p>
    <w:p w14:paraId="6D5E4A08" w14:textId="77777777" w:rsidR="00B9424E" w:rsidRDefault="00E009DB">
      <w:r>
        <w:t xml:space="preserve">The Patient Builder View employs the following UI elements (as indicated by their item numbers in </w:t>
      </w:r>
      <w:r w:rsidR="00D216A1">
        <w:fldChar w:fldCharType="begin"/>
      </w:r>
      <w:r w:rsidR="00D216A1">
        <w:instrText xml:space="preserve"> REF _Ref468456447 </w:instrText>
      </w:r>
      <w:r w:rsidR="00D216A1">
        <w:fldChar w:fldCharType="separate"/>
      </w:r>
      <w:r w:rsidR="001A586F">
        <w:t xml:space="preserve">Figure </w:t>
      </w:r>
      <w:r w:rsidR="001A586F">
        <w:rPr>
          <w:noProof/>
        </w:rPr>
        <w:t>14</w:t>
      </w:r>
      <w:r w:rsidR="00D216A1">
        <w:rPr>
          <w:noProof/>
        </w:rPr>
        <w:fldChar w:fldCharType="end"/>
      </w:r>
      <w:r>
        <w:t>):</w:t>
      </w:r>
    </w:p>
    <w:p w14:paraId="554B005A" w14:textId="77777777" w:rsidR="00B9424E" w:rsidRDefault="00E009DB">
      <w:pPr>
        <w:pStyle w:val="NumberedList"/>
        <w:numPr>
          <w:ilvl w:val="0"/>
          <w:numId w:val="53"/>
        </w:numPr>
      </w:pPr>
      <w:r>
        <w:t>Patient Name – Allows the entry of a first and last name for the patient record.</w:t>
      </w:r>
    </w:p>
    <w:p w14:paraId="395968D1" w14:textId="77777777" w:rsidR="00B9424E" w:rsidRDefault="00E009DB" w:rsidP="008E7512">
      <w:pPr>
        <w:pStyle w:val="NumberedList"/>
      </w:pPr>
      <w:r>
        <w:t>Patient Characteristics – Allows the definition of characteristics data for the patient.</w:t>
      </w:r>
    </w:p>
    <w:p w14:paraId="3616F7E3" w14:textId="77777777" w:rsidR="00B9424E" w:rsidRDefault="00E009DB" w:rsidP="008E7512">
      <w:pPr>
        <w:pStyle w:val="NumberedList"/>
      </w:pPr>
      <w:r>
        <w:t>Measure Information – Shows the description for the patient’s associated measure.</w:t>
      </w:r>
    </w:p>
    <w:p w14:paraId="2A3090C4" w14:textId="77777777" w:rsidR="00B9424E" w:rsidRDefault="00E009DB" w:rsidP="008E7512">
      <w:pPr>
        <w:pStyle w:val="NumberedList"/>
      </w:pPr>
      <w:r>
        <w:t>Expectations – Allows users to set the calculation expectation for each population of the measure.</w:t>
      </w:r>
    </w:p>
    <w:p w14:paraId="242E65C1" w14:textId="77777777" w:rsidR="00B9424E" w:rsidRDefault="00E009DB">
      <w:pPr>
        <w:pStyle w:val="NumberedListLast"/>
      </w:pPr>
      <w:r>
        <w:t>Actions – Allows users to save or cancel a patient record.</w:t>
      </w:r>
    </w:p>
    <w:p w14:paraId="23025995" w14:textId="77777777" w:rsidR="00B9424E" w:rsidRDefault="00E009DB">
      <w:pPr>
        <w:pStyle w:val="Figure"/>
      </w:pPr>
      <w:r>
        <w:rPr>
          <w:noProof/>
        </w:rPr>
        <w:drawing>
          <wp:inline distT="0" distB="0" distL="0" distR="0" wp14:anchorId="26BC15C9" wp14:editId="189C827C">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6890" cy="2980944"/>
                    </a:xfrm>
                    <a:prstGeom prst="rect">
                      <a:avLst/>
                    </a:prstGeom>
                    <a:ln>
                      <a:solidFill>
                        <a:schemeClr val="tx1"/>
                      </a:solidFill>
                    </a:ln>
                  </pic:spPr>
                </pic:pic>
              </a:graphicData>
            </a:graphic>
          </wp:inline>
        </w:drawing>
      </w:r>
    </w:p>
    <w:p w14:paraId="2C337302" w14:textId="77777777" w:rsidR="00B9424E" w:rsidRDefault="00E009DB">
      <w:pPr>
        <w:pStyle w:val="FigureCaption"/>
      </w:pPr>
      <w:bookmarkStart w:id="184" w:name="_Ref468456447"/>
      <w:bookmarkStart w:id="185" w:name="_Toc498329036"/>
      <w:r>
        <w:t xml:space="preserve">Figure </w:t>
      </w:r>
      <w:r w:rsidR="00D216A1">
        <w:fldChar w:fldCharType="begin"/>
      </w:r>
      <w:r w:rsidR="00D216A1">
        <w:instrText xml:space="preserve"> SEQ Figure \* ARABIC </w:instrText>
      </w:r>
      <w:r w:rsidR="00D216A1">
        <w:fldChar w:fldCharType="separate"/>
      </w:r>
      <w:r w:rsidR="001A586F">
        <w:rPr>
          <w:noProof/>
        </w:rPr>
        <w:t>14</w:t>
      </w:r>
      <w:r w:rsidR="00D216A1">
        <w:rPr>
          <w:noProof/>
        </w:rPr>
        <w:fldChar w:fldCharType="end"/>
      </w:r>
      <w:bookmarkEnd w:id="184"/>
      <w:r>
        <w:t>. Patient Builder View</w:t>
      </w:r>
      <w:bookmarkEnd w:id="185"/>
    </w:p>
    <w:p w14:paraId="4CCFF150" w14:textId="77777777" w:rsidR="00B9424E" w:rsidRDefault="00E009DB">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(QDM) elements can be added to the patient history section by dragging and dropping an individual element onto the patient history section.</w:t>
      </w:r>
    </w:p>
    <w:p w14:paraId="60695EE1" w14:textId="77777777" w:rsidR="00B9424E" w:rsidRDefault="00E009DB">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4569CF41" w14:textId="77777777" w:rsidR="00B9424E" w:rsidRDefault="00E009DB">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r w:rsidR="00D216A1">
        <w:fldChar w:fldCharType="begin"/>
      </w:r>
      <w:r w:rsidR="00D216A1">
        <w:instrText xml:space="preserve"> REF _Ref459208120 \r  </w:instrText>
      </w:r>
      <w:r w:rsidR="00D216A1">
        <w:fldChar w:fldCharType="separate"/>
      </w:r>
      <w:r w:rsidR="001A586F">
        <w:t>4.4</w:t>
      </w:r>
      <w:r w:rsidR="00D216A1">
        <w:fldChar w:fldCharType="end"/>
      </w:r>
      <w:r>
        <w:t xml:space="preserve"> provides additional information about the descriptions of the logic highlighting technique based on calculation results shown in </w:t>
      </w:r>
      <w:r w:rsidR="00D216A1">
        <w:fldChar w:fldCharType="begin"/>
      </w:r>
      <w:r w:rsidR="00D216A1">
        <w:instrText xml:space="preserve"> REF _Ref459100814   \* MERGEFORMAT </w:instrText>
      </w:r>
      <w:r w:rsidR="00D216A1">
        <w:fldChar w:fldCharType="separate"/>
      </w:r>
      <w:r w:rsidR="001A586F">
        <w:t xml:space="preserve">Figure </w:t>
      </w:r>
      <w:r w:rsidR="001A586F">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1A586F">
        <w:t xml:space="preserve">Figure </w:t>
      </w:r>
      <w:r w:rsidR="001A586F">
        <w:rPr>
          <w:noProof/>
        </w:rPr>
        <w:t>13</w:t>
      </w:r>
      <w:r w:rsidR="00D216A1">
        <w:rPr>
          <w:noProof/>
        </w:rPr>
        <w:fldChar w:fldCharType="end"/>
      </w:r>
      <w:r>
        <w:t>.</w:t>
      </w:r>
    </w:p>
    <w:p w14:paraId="0740D193" w14:textId="77777777" w:rsidR="00B9424E" w:rsidRDefault="00E009DB">
      <w:pPr>
        <w:pStyle w:val="Heading2"/>
      </w:pPr>
      <w:bookmarkStart w:id="186" w:name="_Toc498329016"/>
      <w:r>
        <w:t>Building a Synthetic Patient</w:t>
      </w:r>
      <w:bookmarkEnd w:id="186"/>
    </w:p>
    <w:p w14:paraId="5CB4A986" w14:textId="77777777" w:rsidR="00B9424E" w:rsidRDefault="00E009DB">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r w:rsidR="00D216A1">
        <w:fldChar w:fldCharType="begin"/>
      </w:r>
      <w:r w:rsidR="00D216A1">
        <w:instrText xml:space="preserve"> REF _Ref468456447 </w:instrText>
      </w:r>
      <w:r w:rsidR="00D216A1">
        <w:fldChar w:fldCharType="separate"/>
      </w:r>
      <w:r w:rsidR="001A586F">
        <w:t xml:space="preserve">Figure </w:t>
      </w:r>
      <w:r w:rsidR="001A586F">
        <w:rPr>
          <w:noProof/>
        </w:rPr>
        <w:t>14</w:t>
      </w:r>
      <w:r w:rsidR="00D216A1">
        <w:rPr>
          <w:noProof/>
        </w:rPr>
        <w:fldChar w:fldCharType="end"/>
      </w:r>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14:paraId="19D87191" w14:textId="77777777" w:rsidR="00B9424E" w:rsidRDefault="00E009DB">
      <w:r>
        <w:t xml:space="preserve">After defining the patient’s name, the user defines the expectations for how the patient will behave and be calculated against the measure. The user sets the expectations for the patient in the “Expectations”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14:paraId="1F899322" w14:textId="77777777" w:rsidR="00B9424E" w:rsidRDefault="00E009DB">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14:paraId="7BDE2F74" w14:textId="77777777" w:rsidR="00B9424E" w:rsidRDefault="00E009DB">
      <w:r>
        <w:t xml:space="preserve">Note that in </w:t>
      </w:r>
      <w:r w:rsidR="00D216A1">
        <w:fldChar w:fldCharType="begin"/>
      </w:r>
      <w:r w:rsidR="00D216A1">
        <w:instrText xml:space="preserve"> REF _Ref468458447 </w:instrText>
      </w:r>
      <w:r w:rsidR="00D216A1">
        <w:fldChar w:fldCharType="separate"/>
      </w:r>
      <w:r w:rsidR="001A586F">
        <w:t xml:space="preserve">Figure </w:t>
      </w:r>
      <w:r w:rsidR="001A586F">
        <w:rPr>
          <w:noProof/>
        </w:rPr>
        <w:t>15</w:t>
      </w:r>
      <w:r w:rsidR="00D216A1">
        <w:rPr>
          <w:noProof/>
        </w:rPr>
        <w:fldChar w:fldCharType="end"/>
      </w:r>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r w:rsidR="00D216A1">
        <w:fldChar w:fldCharType="begin"/>
      </w:r>
      <w:r w:rsidR="00D216A1">
        <w:instrText xml:space="preserve"> REF _Ref468458447 </w:instrText>
      </w:r>
      <w:r w:rsidR="00D216A1">
        <w:fldChar w:fldCharType="separate"/>
      </w:r>
      <w:r w:rsidR="001A586F">
        <w:t xml:space="preserve">Figure </w:t>
      </w:r>
      <w:r w:rsidR="001A586F">
        <w:rPr>
          <w:noProof/>
        </w:rPr>
        <w:t>15</w:t>
      </w:r>
      <w:r w:rsidR="00D216A1">
        <w:rPr>
          <w:noProof/>
        </w:rPr>
        <w:fldChar w:fldCharType="end"/>
      </w:r>
      <w:r>
        <w:t>.</w:t>
      </w:r>
    </w:p>
    <w:p w14:paraId="15CF6683" w14:textId="77777777" w:rsidR="00B9424E" w:rsidRDefault="00E009DB">
      <w:pPr>
        <w:pStyle w:val="Figure"/>
        <w:rPr>
          <w:b w:val="0"/>
        </w:rPr>
      </w:pPr>
      <w:r>
        <w:rPr>
          <w:noProof/>
        </w:rPr>
        <w:lastRenderedPageBreak/>
        <w:drawing>
          <wp:inline distT="0" distB="0" distL="0" distR="0" wp14:anchorId="474686F1" wp14:editId="77B3B8B8">
            <wp:extent cx="3344633" cy="1177409"/>
            <wp:effectExtent l="0" t="0" r="8255" b="381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0664" cy="1179532"/>
                    </a:xfrm>
                    <a:prstGeom prst="rect">
                      <a:avLst/>
                    </a:prstGeom>
                    <a:noFill/>
                    <a:ln>
                      <a:noFill/>
                    </a:ln>
                  </pic:spPr>
                </pic:pic>
              </a:graphicData>
            </a:graphic>
          </wp:inline>
        </w:drawing>
      </w:r>
    </w:p>
    <w:p w14:paraId="509C5C52" w14:textId="77777777" w:rsidR="00B9424E" w:rsidRDefault="00E009DB">
      <w:pPr>
        <w:pStyle w:val="FigureCaption"/>
      </w:pPr>
      <w:bookmarkStart w:id="187" w:name="_Ref468458447"/>
      <w:bookmarkStart w:id="188" w:name="_Toc498329037"/>
      <w:r>
        <w:t xml:space="preserve">Figure </w:t>
      </w:r>
      <w:r w:rsidR="00D216A1">
        <w:fldChar w:fldCharType="begin"/>
      </w:r>
      <w:r w:rsidR="00D216A1">
        <w:instrText xml:space="preserve"> SEQ Figure \* ARABIC </w:instrText>
      </w:r>
      <w:r w:rsidR="00D216A1">
        <w:fldChar w:fldCharType="separate"/>
      </w:r>
      <w:r w:rsidR="001A586F">
        <w:rPr>
          <w:noProof/>
        </w:rPr>
        <w:t>15</w:t>
      </w:r>
      <w:r w:rsidR="00D216A1">
        <w:rPr>
          <w:noProof/>
        </w:rPr>
        <w:fldChar w:fldCharType="end"/>
      </w:r>
      <w:bookmarkEnd w:id="187"/>
      <w:r>
        <w:t>. Continuous Variable Measures Expected Populations</w:t>
      </w:r>
      <w:bookmarkEnd w:id="188"/>
    </w:p>
    <w:p w14:paraId="198EA07D" w14:textId="77777777" w:rsidR="00B9424E" w:rsidRDefault="00E009DB">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0FAFA811" w14:textId="77777777" w:rsidR="00B9424E" w:rsidRDefault="00E009DB">
      <w:pPr>
        <w:pStyle w:val="Heading2"/>
      </w:pPr>
      <w:bookmarkStart w:id="189" w:name="_Toc498329017"/>
      <w:r>
        <w:t>Building the Patient History</w:t>
      </w:r>
      <w:bookmarkEnd w:id="189"/>
    </w:p>
    <w:p w14:paraId="60CF40AE" w14:textId="77777777" w:rsidR="00B9424E" w:rsidRDefault="00D216A1">
      <w:r>
        <w:fldChar w:fldCharType="begin"/>
      </w:r>
      <w:r>
        <w:instrText xml:space="preserve"> REF _Ref440365146   \* MERGEFORMAT </w:instrText>
      </w:r>
      <w:r>
        <w:fldChar w:fldCharType="separate"/>
      </w:r>
      <w:r w:rsidR="001A586F">
        <w:t xml:space="preserve">Figure </w:t>
      </w:r>
      <w:r w:rsidR="001A586F">
        <w:rPr>
          <w:noProof/>
        </w:rPr>
        <w:t>16</w:t>
      </w:r>
      <w:r>
        <w:rPr>
          <w:noProof/>
        </w:rPr>
        <w:fldChar w:fldCharType="end"/>
      </w:r>
      <w:r w:rsidR="00E009DB">
        <w:t xml:space="preserve"> depicts four events in the patient’s history—an encounter, a diagnosis, and two medications—based on data elements from the measure. When a </w:t>
      </w:r>
      <w:r w:rsidR="00E009DB" w:rsidRPr="005537A3">
        <w:t>QDM element</w:t>
      </w:r>
      <w:r w:rsidR="00E009DB">
        <w:t xml:space="preserve"> is added to the patient history, it becomes an event in the patient’s history, which warrants a duration and associated fields. When an event is first created, it is given default start and end date/times and is associated with a code from each value set associated with the source </w:t>
      </w:r>
      <w:r w:rsidR="00E009DB" w:rsidRPr="005537A3">
        <w:t>QDM element</w:t>
      </w:r>
      <w:r w:rsidR="00E009DB">
        <w:t xml:space="preserve">. These defaults as well as additional data can be edited by expanding the event. </w:t>
      </w:r>
      <w:r>
        <w:fldChar w:fldCharType="begin"/>
      </w:r>
      <w:r>
        <w:instrText xml:space="preserve"> REF _Ref440365146   \* MERGEFORMAT </w:instrText>
      </w:r>
      <w:r>
        <w:fldChar w:fldCharType="separate"/>
      </w:r>
      <w:r w:rsidR="001A586F">
        <w:t xml:space="preserve">Figure </w:t>
      </w:r>
      <w:r w:rsidR="001A586F">
        <w:rPr>
          <w:noProof/>
        </w:rPr>
        <w:t>16</w:t>
      </w:r>
      <w:r>
        <w:rPr>
          <w:noProof/>
        </w:rPr>
        <w:fldChar w:fldCharType="end"/>
      </w:r>
      <w:r w:rsidR="00E009DB">
        <w:t xml:space="preserve"> shows an example of an expanded event from the patient history that can be edited. By clicking the expand/collapse details icon (item </w:t>
      </w:r>
      <w:r w:rsidR="00E009DB">
        <w:rPr>
          <w:rStyle w:val="numberreference"/>
          <w:rFonts w:ascii="Times New Roman" w:hAnsi="Times New Roman"/>
          <w:b w:val="0"/>
          <w:color w:val="auto"/>
        </w:rPr>
        <w:t>#3</w:t>
      </w:r>
      <w:r w:rsidR="00E009DB">
        <w:t>), the user can edit the details of the element.</w:t>
      </w:r>
    </w:p>
    <w:p w14:paraId="09F14F5F" w14:textId="77777777" w:rsidR="00B9424E" w:rsidRDefault="00E009DB">
      <w:r>
        <w:t xml:space="preserve">The following UI elements are shown in </w:t>
      </w:r>
      <w:r w:rsidR="00D216A1">
        <w:fldChar w:fldCharType="begin"/>
      </w:r>
      <w:r w:rsidR="00D216A1">
        <w:instrText xml:space="preserve"> REF _Ref440365146   \* MERGEFORMAT </w:instrText>
      </w:r>
      <w:r w:rsidR="00D216A1">
        <w:fldChar w:fldCharType="separate"/>
      </w:r>
      <w:r w:rsidR="001A586F">
        <w:t xml:space="preserve">Figure </w:t>
      </w:r>
      <w:r w:rsidR="001A586F">
        <w:rPr>
          <w:noProof/>
        </w:rPr>
        <w:t>16</w:t>
      </w:r>
      <w:r w:rsidR="00D216A1">
        <w:rPr>
          <w:noProof/>
        </w:rPr>
        <w:fldChar w:fldCharType="end"/>
      </w:r>
      <w:r>
        <w:t>:</w:t>
      </w:r>
    </w:p>
    <w:p w14:paraId="097EA22B" w14:textId="77777777" w:rsidR="00B9424E" w:rsidRDefault="00E009DB">
      <w:pPr>
        <w:pStyle w:val="NumberedList"/>
        <w:numPr>
          <w:ilvl w:val="0"/>
          <w:numId w:val="65"/>
        </w:numPr>
      </w:pPr>
      <w:r>
        <w:t>Elements Section – Contains QDM elements that the user can add to the patient history.</w:t>
      </w:r>
    </w:p>
    <w:p w14:paraId="5A1FF701" w14:textId="77777777" w:rsidR="00B9424E" w:rsidRDefault="00E009DB">
      <w:pPr>
        <w:pStyle w:val="NumberedList"/>
      </w:pPr>
      <w:r>
        <w:t>QDM Element – Shows a condensed summary of a QDM element.</w:t>
      </w:r>
    </w:p>
    <w:p w14:paraId="1753C1B9" w14:textId="77777777" w:rsidR="00B9424E" w:rsidRDefault="00E009DB">
      <w:pPr>
        <w:pStyle w:val="NumberedList"/>
      </w:pPr>
      <w:r>
        <w:t>Expand/Collapse Details – Allows hiding or expanding the details of an element.</w:t>
      </w:r>
    </w:p>
    <w:p w14:paraId="033BA051" w14:textId="77777777" w:rsidR="00B9424E" w:rsidRDefault="00E009DB">
      <w:pPr>
        <w:pStyle w:val="NumberedList"/>
      </w:pPr>
      <w:r>
        <w:t>Start Date/Time – Allows setting the start date/time for an element.</w:t>
      </w:r>
    </w:p>
    <w:p w14:paraId="2181E931" w14:textId="77777777" w:rsidR="00B9424E" w:rsidRDefault="00E009DB">
      <w:pPr>
        <w:pStyle w:val="NumberedList"/>
      </w:pPr>
      <w:r>
        <w:t>End Date/Time – Allows setting the end date/time for an element. The checkbox allows specifying that the end date/time is undefined (ongoing event).</w:t>
      </w:r>
    </w:p>
    <w:p w14:paraId="0FDBC543" w14:textId="77777777" w:rsidR="00B9424E" w:rsidRDefault="00E009DB">
      <w:pPr>
        <w:pStyle w:val="NumberedList"/>
      </w:pPr>
      <w:r>
        <w:t>Codes Section – Allows adding codes to the element. Note that Bonnie will automatically find an appropriate code and add it.</w:t>
      </w:r>
    </w:p>
    <w:p w14:paraId="7D2B5841" w14:textId="77777777" w:rsidR="00B9424E" w:rsidRDefault="00E009DB">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14:paraId="02E5A94E" w14:textId="77777777" w:rsidR="00B9424E" w:rsidRDefault="00E009DB">
      <w:pPr>
        <w:pStyle w:val="NumberedList"/>
      </w:pPr>
      <w:r>
        <w:t>Fields Section – Allows adding fields to the element (i.e., ordinality).</w:t>
      </w:r>
    </w:p>
    <w:p w14:paraId="3F9CDA32" w14:textId="77777777" w:rsidR="00B9424E" w:rsidRDefault="00E009DB">
      <w:pPr>
        <w:pStyle w:val="NumberedList"/>
      </w:pPr>
      <w:r>
        <w:t>Negation Section – Allows indicating that the element is not done with a reason.</w:t>
      </w:r>
    </w:p>
    <w:p w14:paraId="7F6B873B" w14:textId="77777777" w:rsidR="00B9424E" w:rsidRDefault="00E009DB">
      <w:pPr>
        <w:pStyle w:val="NumberedList"/>
      </w:pPr>
      <w:r>
        <w:t>Delete Button – Allows deleting an element from the patient history.</w:t>
      </w:r>
    </w:p>
    <w:p w14:paraId="5B2FD5D2" w14:textId="77777777" w:rsidR="00B9424E" w:rsidRDefault="00E009DB">
      <w:pPr>
        <w:pStyle w:val="NumberedListLast"/>
      </w:pPr>
      <w:r>
        <w:t>CQL Calculation Results – Shows the results for each of the populations.</w:t>
      </w:r>
    </w:p>
    <w:p w14:paraId="552ACF00" w14:textId="77777777" w:rsidR="00B9424E" w:rsidRDefault="00E009DB">
      <w:pPr>
        <w:pStyle w:val="Figure"/>
        <w:rPr>
          <w:b w:val="0"/>
        </w:rPr>
      </w:pPr>
      <w:r>
        <w:rPr>
          <w:noProof/>
        </w:rPr>
        <w:lastRenderedPageBreak/>
        <w:t xml:space="preserve"> </w:t>
      </w:r>
      <w:r>
        <w:rPr>
          <w:noProof/>
        </w:rPr>
        <w:drawing>
          <wp:inline distT="0" distB="0" distL="0" distR="0" wp14:anchorId="44C25DA2" wp14:editId="6F8EF42E">
            <wp:extent cx="5943600" cy="5121910"/>
            <wp:effectExtent l="0" t="0" r="0" b="254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21910"/>
                    </a:xfrm>
                    <a:prstGeom prst="rect">
                      <a:avLst/>
                    </a:prstGeom>
                  </pic:spPr>
                </pic:pic>
              </a:graphicData>
            </a:graphic>
          </wp:inline>
        </w:drawing>
      </w:r>
    </w:p>
    <w:p w14:paraId="66541A8D" w14:textId="77777777" w:rsidR="00B9424E" w:rsidRDefault="00E009DB">
      <w:pPr>
        <w:pStyle w:val="FigureCaption"/>
      </w:pPr>
      <w:bookmarkStart w:id="190" w:name="_Ref440365146"/>
      <w:bookmarkStart w:id="191" w:name="_Toc498329038"/>
      <w:r>
        <w:t xml:space="preserve">Figure </w:t>
      </w:r>
      <w:r w:rsidR="00D216A1">
        <w:fldChar w:fldCharType="begin"/>
      </w:r>
      <w:r w:rsidR="00D216A1">
        <w:instrText xml:space="preserve"> SEQ Figure \* ARABIC </w:instrText>
      </w:r>
      <w:r w:rsidR="00D216A1">
        <w:fldChar w:fldCharType="separate"/>
      </w:r>
      <w:r w:rsidR="001A586F">
        <w:rPr>
          <w:noProof/>
        </w:rPr>
        <w:t>16</w:t>
      </w:r>
      <w:r w:rsidR="00D216A1">
        <w:rPr>
          <w:noProof/>
        </w:rPr>
        <w:fldChar w:fldCharType="end"/>
      </w:r>
      <w:bookmarkEnd w:id="190"/>
      <w:r>
        <w:t>. Building Patient History, including Edit Clinical Element View</w:t>
      </w:r>
      <w:bookmarkEnd w:id="191"/>
    </w:p>
    <w:p w14:paraId="438B6E1C" w14:textId="77777777" w:rsidR="00B9424E" w:rsidRDefault="00E009DB">
      <w:r>
        <w:t xml:space="preserve">After the user defines the patient characteristics, the user builds a patient history from </w:t>
      </w:r>
      <w:r w:rsidRPr="005537A3">
        <w:t>QDM elements</w:t>
      </w:r>
      <w:r>
        <w:t xml:space="preserve">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14:paraId="570C0EAC" w14:textId="77777777" w:rsidR="00B9424E" w:rsidRDefault="00E009DB">
      <w:r>
        <w:t xml:space="preserve">Several fields in the Edit Clinical Element View can be edited for an event in the patient history using the controls shown in </w:t>
      </w:r>
      <w:r w:rsidR="00D216A1">
        <w:fldChar w:fldCharType="begin"/>
      </w:r>
      <w:r w:rsidR="00D216A1">
        <w:instrText xml:space="preserve"> REF _Ref440365146   \* MERGEFORMAT </w:instrText>
      </w:r>
      <w:r w:rsidR="00D216A1">
        <w:fldChar w:fldCharType="separate"/>
      </w:r>
      <w:r w:rsidR="001A586F">
        <w:t xml:space="preserve">Figure </w:t>
      </w:r>
      <w:r w:rsidR="001A586F">
        <w:rPr>
          <w:noProof/>
        </w:rPr>
        <w:t>16</w:t>
      </w:r>
      <w:r w:rsidR="00D216A1">
        <w:rPr>
          <w:noProof/>
        </w:rPr>
        <w:fldChar w:fldCharType="end"/>
      </w:r>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14:paraId="049BC8E9" w14:textId="77777777" w:rsidR="00B9424E" w:rsidRDefault="00E009DB">
      <w:r>
        <w:lastRenderedPageBreak/>
        <w:t>Values, fields, and negation rationale also can be set for an event. Values can be set by electing the type of the value (scalar or coded) and entering a scalar value or selecting a coded value from 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14:paraId="67773FC0" w14:textId="77777777" w:rsidR="00B9424E" w:rsidRDefault="00E009DB">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14:paraId="64D58FED" w14:textId="77777777" w:rsidR="00B9424E" w:rsidRDefault="00E009DB">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14:paraId="6FFF5581" w14:textId="77D35E54" w:rsidR="00B9424E" w:rsidRDefault="00E009DB">
      <w:pPr>
        <w:pStyle w:val="Heading3"/>
      </w:pPr>
      <w:bookmarkStart w:id="192" w:name="_Toc498329018"/>
      <w:r>
        <w:t xml:space="preserve">Patient History Items that </w:t>
      </w:r>
      <w:r w:rsidR="005D192D">
        <w:t xml:space="preserve">are Related to </w:t>
      </w:r>
      <w:r>
        <w:t>Past Items</w:t>
      </w:r>
      <w:bookmarkEnd w:id="192"/>
    </w:p>
    <w:p w14:paraId="318030F9" w14:textId="77777777" w:rsidR="00B9424E" w:rsidRDefault="00E009DB">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r w:rsidR="00D216A1">
        <w:fldChar w:fldCharType="begin"/>
      </w:r>
      <w:r w:rsidR="00D216A1">
        <w:instrText xml:space="preserve"> REF _Ref440365324   \* MERGEFORMAT </w:instrText>
      </w:r>
      <w:r w:rsidR="00D216A1">
        <w:fldChar w:fldCharType="separate"/>
      </w:r>
      <w:r w:rsidR="001A586F">
        <w:t xml:space="preserve">Figure </w:t>
      </w:r>
      <w:r w:rsidR="001A586F">
        <w:rPr>
          <w:noProof/>
        </w:rPr>
        <w:t>17</w:t>
      </w:r>
      <w:r w:rsidR="00D216A1">
        <w:rPr>
          <w:noProof/>
        </w:rPr>
        <w:fldChar w:fldCharType="end"/>
      </w:r>
      <w:r>
        <w:t>.</w:t>
      </w:r>
    </w:p>
    <w:p w14:paraId="1DE384B8" w14:textId="77BCA39C" w:rsidR="00B9424E" w:rsidRDefault="00D106E3">
      <w:pPr>
        <w:pStyle w:val="Figure"/>
        <w:rPr>
          <w:b w:val="0"/>
        </w:rPr>
      </w:pPr>
      <w:r>
        <w:rPr>
          <w:noProof/>
        </w:rPr>
        <w:drawing>
          <wp:inline distT="0" distB="0" distL="0" distR="0" wp14:anchorId="13B01C27" wp14:editId="7436D6C3">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3"/>
                    <a:stretch>
                      <a:fillRect/>
                    </a:stretch>
                  </pic:blipFill>
                  <pic:spPr>
                    <a:xfrm>
                      <a:off x="0" y="0"/>
                      <a:ext cx="4829175" cy="876300"/>
                    </a:xfrm>
                    <a:prstGeom prst="rect">
                      <a:avLst/>
                    </a:prstGeom>
                  </pic:spPr>
                </pic:pic>
              </a:graphicData>
            </a:graphic>
          </wp:inline>
        </w:drawing>
      </w:r>
    </w:p>
    <w:p w14:paraId="3C674C87" w14:textId="77777777" w:rsidR="00B9424E" w:rsidRDefault="00E009DB">
      <w:pPr>
        <w:pStyle w:val="FigureCaption"/>
      </w:pPr>
      <w:bookmarkStart w:id="193" w:name="_Ref440365324"/>
      <w:bookmarkStart w:id="194" w:name="_Toc498329039"/>
      <w:r>
        <w:t xml:space="preserve">Figure </w:t>
      </w:r>
      <w:r w:rsidR="00D216A1">
        <w:fldChar w:fldCharType="begin"/>
      </w:r>
      <w:r w:rsidR="00D216A1">
        <w:instrText xml:space="preserve"> SEQ Figure \* ARABIC </w:instrText>
      </w:r>
      <w:r w:rsidR="00D216A1">
        <w:fldChar w:fldCharType="separate"/>
      </w:r>
      <w:r w:rsidR="001A586F">
        <w:rPr>
          <w:noProof/>
        </w:rPr>
        <w:t>17</w:t>
      </w:r>
      <w:r w:rsidR="00D216A1">
        <w:rPr>
          <w:noProof/>
        </w:rPr>
        <w:fldChar w:fldCharType="end"/>
      </w:r>
      <w:bookmarkEnd w:id="193"/>
      <w:r>
        <w:t>. References Section of the Patient History Builder</w:t>
      </w:r>
      <w:bookmarkEnd w:id="194"/>
    </w:p>
    <w:p w14:paraId="34486873" w14:textId="77777777" w:rsidR="00B9424E" w:rsidRDefault="00E009DB">
      <w:pPr>
        <w:pStyle w:val="Heading2"/>
      </w:pPr>
      <w:bookmarkStart w:id="195" w:name="_Toc498329019"/>
      <w:r>
        <w:t>Incremental Calculation</w:t>
      </w:r>
      <w:bookmarkEnd w:id="195"/>
    </w:p>
    <w:p w14:paraId="58DBC2DE" w14:textId="77777777" w:rsidR="00B9424E" w:rsidRDefault="00E009DB">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14:paraId="01CF963E" w14:textId="77777777" w:rsidR="00B9424E" w:rsidRDefault="00E009DB">
      <w:r>
        <w:t xml:space="preserve">The logic section continuously displays the results of calculating the patient against the measure by means of the logic highlighting described in </w:t>
      </w:r>
      <w:r w:rsidR="00D216A1">
        <w:fldChar w:fldCharType="begin"/>
      </w:r>
      <w:r w:rsidR="00D216A1">
        <w:instrText xml:space="preserve"> REF _Ref459100814   \* MERGEFORMAT </w:instrText>
      </w:r>
      <w:r w:rsidR="00D216A1">
        <w:fldChar w:fldCharType="separate"/>
      </w:r>
      <w:r w:rsidR="001A586F">
        <w:t xml:space="preserve">Figure </w:t>
      </w:r>
      <w:r w:rsidR="001A586F">
        <w:rPr>
          <w:noProof/>
        </w:rPr>
        <w:t>12</w:t>
      </w:r>
      <w:r w:rsidR="00D216A1">
        <w:rPr>
          <w:noProof/>
        </w:rPr>
        <w:fldChar w:fldCharType="end"/>
      </w:r>
      <w:r>
        <w:t xml:space="preserve"> and </w:t>
      </w:r>
      <w:r w:rsidR="00D216A1">
        <w:fldChar w:fldCharType="begin"/>
      </w:r>
      <w:r w:rsidR="00D216A1">
        <w:instrText xml:space="preserve"> REF _Ref459100823   \* MERGEFORMAT </w:instrText>
      </w:r>
      <w:r w:rsidR="00D216A1">
        <w:fldChar w:fldCharType="separate"/>
      </w:r>
      <w:r w:rsidR="001A586F">
        <w:t xml:space="preserve">Figure </w:t>
      </w:r>
      <w:r w:rsidR="001A586F">
        <w:rPr>
          <w:noProof/>
        </w:rPr>
        <w:t>13</w:t>
      </w:r>
      <w:r w:rsidR="00D216A1">
        <w:rPr>
          <w:noProof/>
        </w:rPr>
        <w:fldChar w:fldCharType="end"/>
      </w:r>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14:paraId="13C388F7" w14:textId="77777777" w:rsidR="00B9424E" w:rsidRDefault="00E009DB">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14:paraId="4F6A274D" w14:textId="77777777" w:rsidR="00B9424E" w:rsidRDefault="00B9424E">
      <w:pPr>
        <w:rPr>
          <w:rFonts w:ascii="Arial Narrow" w:hAnsi="Arial Narrow"/>
          <w:b/>
        </w:rPr>
        <w:sectPr w:rsidR="00B9424E">
          <w:headerReference w:type="first" r:id="rId44"/>
          <w:footerReference w:type="first" r:id="rId45"/>
          <w:pgSz w:w="12240" w:h="15840" w:code="1"/>
          <w:pgMar w:top="1440" w:right="1440" w:bottom="1440" w:left="1440" w:header="504" w:footer="504" w:gutter="0"/>
          <w:cols w:space="720"/>
          <w:titlePg/>
          <w:docGrid w:linePitch="360"/>
        </w:sectPr>
      </w:pPr>
    </w:p>
    <w:p w14:paraId="59727EAD" w14:textId="77777777" w:rsidR="00B9424E" w:rsidRDefault="00E009DB">
      <w:pPr>
        <w:pStyle w:val="Heading1"/>
      </w:pPr>
      <w:bookmarkStart w:id="196" w:name="_Toc465345893"/>
      <w:bookmarkStart w:id="197" w:name="_Toc498329020"/>
      <w:bookmarkEnd w:id="196"/>
      <w:r>
        <w:lastRenderedPageBreak/>
        <w:t>Feedback and Support</w:t>
      </w:r>
      <w:bookmarkEnd w:id="197"/>
    </w:p>
    <w:p w14:paraId="187294B5" w14:textId="77777777" w:rsidR="00B9424E" w:rsidRDefault="00E009DB">
      <w:r>
        <w:t xml:space="preserve">An issue tracker and feedback email list are available to support the resolution of issues and to answer questions related to the Bonnie application. The Bonnie issue tracker is available on the ONC Jira system at: </w:t>
      </w:r>
      <w:hyperlink r:id="rId46" w:history="1">
        <w:r>
          <w:rPr>
            <w:rStyle w:val="Hyperlink"/>
          </w:rPr>
          <w:t>http://jira.oncprojectracking.org/browse/BONNIE</w:t>
        </w:r>
      </w:hyperlink>
    </w:p>
    <w:p w14:paraId="7EBF9FC5" w14:textId="77777777" w:rsidR="00B9424E" w:rsidRDefault="00E009DB">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hyperlink r:id="rId47" w:history="1">
        <w:r>
          <w:rPr>
            <w:rStyle w:val="Hyperlink"/>
          </w:rPr>
          <w:t>bonnie-feedback-list@lists.mitre.org</w:t>
        </w:r>
      </w:hyperlink>
      <w:r>
        <w:t>. The Bonnie feedback list email can be accessed using the “Contact” link in the main Bonnie navigation menu at the top of every page.</w:t>
      </w:r>
    </w:p>
    <w:p w14:paraId="1861355D" w14:textId="77777777" w:rsidR="00B9424E" w:rsidRDefault="00E009DB">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r w:rsidR="00D216A1">
        <w:fldChar w:fldCharType="begin"/>
      </w:r>
      <w:r w:rsidR="00D216A1">
        <w:instrText xml:space="preserve"> REF _Ref459099283  \* MERGEFORMAT </w:instrText>
      </w:r>
      <w:r w:rsidR="00D216A1">
        <w:fldChar w:fldCharType="separate"/>
      </w:r>
      <w:r w:rsidR="001A586F">
        <w:t xml:space="preserve">Figure </w:t>
      </w:r>
      <w:r w:rsidR="001A586F">
        <w:rPr>
          <w:noProof/>
        </w:rPr>
        <w:t>18</w:t>
      </w:r>
      <w:r w:rsidR="00D216A1">
        <w:rPr>
          <w:noProof/>
        </w:rPr>
        <w:fldChar w:fldCharType="end"/>
      </w:r>
      <w:r>
        <w:t xml:space="preserve"> or the User Group option in the Help menu in the application header shown in </w:t>
      </w:r>
      <w:r w:rsidR="00D216A1">
        <w:fldChar w:fldCharType="begin"/>
      </w:r>
      <w:r w:rsidR="00D216A1">
        <w:instrText xml:space="preserve"> REF _Ref459099293  \* MERGEFORMAT </w:instrText>
      </w:r>
      <w:r w:rsidR="00D216A1">
        <w:fldChar w:fldCharType="separate"/>
      </w:r>
      <w:r w:rsidR="001A586F">
        <w:t xml:space="preserve">Figure </w:t>
      </w:r>
      <w:r w:rsidR="001A586F">
        <w:rPr>
          <w:noProof/>
        </w:rPr>
        <w:t>19</w:t>
      </w:r>
      <w:r w:rsidR="00D216A1">
        <w:rPr>
          <w:noProof/>
        </w:rPr>
        <w:fldChar w:fldCharType="end"/>
      </w:r>
      <w:r>
        <w:t>.</w:t>
      </w:r>
    </w:p>
    <w:p w14:paraId="644900BB" w14:textId="77777777" w:rsidR="00B9424E" w:rsidRDefault="00E009DB">
      <w:pPr>
        <w:pStyle w:val="Figure"/>
        <w:rPr>
          <w:b w:val="0"/>
        </w:rPr>
      </w:pPr>
      <w:r>
        <w:rPr>
          <w:noProof/>
        </w:rPr>
        <w:drawing>
          <wp:inline distT="0" distB="0" distL="0" distR="0" wp14:anchorId="77A4F8A1" wp14:editId="0EE334BA">
            <wp:extent cx="4178808" cy="2039112"/>
            <wp:effectExtent l="0" t="0" r="0" b="0"/>
            <wp:docPr id="5" name="Picture 5" descr="This figure presents the Bonnie splash page as described in the text immediately preceding the figure." title="Figure 24.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14:paraId="5FADFEDE" w14:textId="77777777" w:rsidR="00B9424E" w:rsidRDefault="00E009DB">
      <w:pPr>
        <w:pStyle w:val="FigureCaption"/>
      </w:pPr>
      <w:bookmarkStart w:id="198" w:name="_Ref459099283"/>
      <w:bookmarkStart w:id="199" w:name="_Toc498329040"/>
      <w:r>
        <w:t xml:space="preserve">Figure </w:t>
      </w:r>
      <w:r w:rsidR="00D216A1">
        <w:fldChar w:fldCharType="begin"/>
      </w:r>
      <w:r w:rsidR="00D216A1">
        <w:instrText xml:space="preserve"> SEQ Figure \* ARABIC </w:instrText>
      </w:r>
      <w:r w:rsidR="00D216A1">
        <w:fldChar w:fldCharType="separate"/>
      </w:r>
      <w:r w:rsidR="001A586F">
        <w:rPr>
          <w:noProof/>
        </w:rPr>
        <w:t>18</w:t>
      </w:r>
      <w:r w:rsidR="00D216A1">
        <w:rPr>
          <w:noProof/>
        </w:rPr>
        <w:fldChar w:fldCharType="end"/>
      </w:r>
      <w:bookmarkEnd w:id="198"/>
      <w:r>
        <w:t>. User Group Link on Bonnie Splash Page</w:t>
      </w:r>
      <w:bookmarkEnd w:id="199"/>
    </w:p>
    <w:p w14:paraId="31176AEF" w14:textId="77777777" w:rsidR="00B9424E" w:rsidRDefault="00E009DB">
      <w:pPr>
        <w:pStyle w:val="Figure"/>
        <w:rPr>
          <w:b w:val="0"/>
        </w:rPr>
      </w:pPr>
      <w:r>
        <w:rPr>
          <w:noProof/>
        </w:rPr>
        <w:drawing>
          <wp:inline distT="0" distB="0" distL="0" distR="0" wp14:anchorId="3D6A6DE8" wp14:editId="370728CF">
            <wp:extent cx="4133088" cy="1289304"/>
            <wp:effectExtent l="0" t="0" r="1270" b="6350"/>
            <wp:docPr id="8" name="Picture 8" descr="This figure shows the User Group Link in the application header view." title="Figure 25.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14:paraId="6A6E15F5" w14:textId="77777777" w:rsidR="00B9424E" w:rsidRDefault="00E009DB">
      <w:pPr>
        <w:pStyle w:val="FigureCaption"/>
      </w:pPr>
      <w:bookmarkStart w:id="200" w:name="_Ref459099293"/>
      <w:bookmarkStart w:id="201" w:name="_Toc498329041"/>
      <w:r>
        <w:t xml:space="preserve">Figure </w:t>
      </w:r>
      <w:r w:rsidR="00D216A1">
        <w:fldChar w:fldCharType="begin"/>
      </w:r>
      <w:r w:rsidR="00D216A1">
        <w:instrText xml:space="preserve"> SEQ Figure \* ARABIC </w:instrText>
      </w:r>
      <w:r w:rsidR="00D216A1">
        <w:fldChar w:fldCharType="separate"/>
      </w:r>
      <w:r w:rsidR="001A586F">
        <w:rPr>
          <w:noProof/>
        </w:rPr>
        <w:t>19</w:t>
      </w:r>
      <w:r w:rsidR="00D216A1">
        <w:rPr>
          <w:noProof/>
        </w:rPr>
        <w:fldChar w:fldCharType="end"/>
      </w:r>
      <w:bookmarkEnd w:id="200"/>
      <w:r>
        <w:t>. User Group Link in the Application Header</w:t>
      </w:r>
      <w:bookmarkEnd w:id="201"/>
    </w:p>
    <w:p w14:paraId="1C4D4E9E" w14:textId="77777777" w:rsidR="00B9424E" w:rsidRDefault="00B9424E"/>
    <w:p w14:paraId="5CCDCB7A" w14:textId="77777777" w:rsidR="00B9424E" w:rsidRDefault="00B9424E">
      <w:pPr>
        <w:sectPr w:rsidR="00B9424E">
          <w:headerReference w:type="first" r:id="rId50"/>
          <w:footerReference w:type="first" r:id="rId51"/>
          <w:pgSz w:w="12240" w:h="15840" w:code="1"/>
          <w:pgMar w:top="1440" w:right="1440" w:bottom="1440" w:left="1440" w:header="504" w:footer="504" w:gutter="0"/>
          <w:cols w:space="720"/>
          <w:titlePg/>
          <w:docGrid w:linePitch="360"/>
        </w:sectPr>
      </w:pPr>
    </w:p>
    <w:p w14:paraId="5E03FD7B" w14:textId="77777777" w:rsidR="00B9424E" w:rsidRDefault="00E009DB">
      <w:pPr>
        <w:pStyle w:val="Heading1"/>
      </w:pPr>
      <w:bookmarkStart w:id="202" w:name="_Toc498329021"/>
      <w:r>
        <w:lastRenderedPageBreak/>
        <w:t>Frequently Asked Questions</w:t>
      </w:r>
      <w:bookmarkEnd w:id="202"/>
    </w:p>
    <w:p w14:paraId="5A2042AE" w14:textId="77777777" w:rsidR="00B9424E" w:rsidRDefault="00E009DB">
      <w:pPr>
        <w:pStyle w:val="FAQ"/>
      </w:pPr>
      <w:r>
        <w:t>Does Bonnie replace Cypress or is it an alternative to Cypress for certification?</w:t>
      </w:r>
    </w:p>
    <w:p w14:paraId="22AAF5BD" w14:textId="77777777" w:rsidR="00B9424E" w:rsidRDefault="00E009DB">
      <w:r>
        <w:t>No. Bonnie is a testing tool for measure developers to test measures as they are being authored, while Cypress is the Meaningful Use certification tool. Bonnie cannot be used for Meaningful Use certification for vendors.</w:t>
      </w:r>
    </w:p>
    <w:p w14:paraId="13A2160D" w14:textId="77777777" w:rsidR="00B9424E" w:rsidRDefault="00E009DB">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4C34A1A7" w14:textId="77777777" w:rsidR="00B9424E" w:rsidRDefault="00E009DB">
      <w:pPr>
        <w:pStyle w:val="FAQ"/>
      </w:pPr>
      <w:r>
        <w:t>Can I export patient records from Bonnie?</w:t>
      </w:r>
    </w:p>
    <w:p w14:paraId="1A2A4E99" w14:textId="77777777" w:rsidR="00B9424E" w:rsidRDefault="00E009DB">
      <w:r>
        <w:t>Users can export test patients constructed using Bonnie in a human-readable (HTML) format and in the QRDA Category 1 format.</w:t>
      </w:r>
    </w:p>
    <w:p w14:paraId="64160FA2" w14:textId="77777777" w:rsidR="00B9424E" w:rsidRDefault="00E009DB">
      <w:pPr>
        <w:pStyle w:val="FAQ"/>
      </w:pPr>
      <w:r>
        <w:t>Can I load patient records into Bonnie?</w:t>
      </w:r>
    </w:p>
    <w:p w14:paraId="3D62A1B4" w14:textId="77777777" w:rsidR="00B9424E" w:rsidRDefault="00E009DB">
      <w:r>
        <w:t>Currently, Bonnie does not support loading patient records into the tool. If you would like to calculate clinical quality measures using existing patients, the popHealth tool may be a better solution.</w:t>
      </w:r>
    </w:p>
    <w:p w14:paraId="0BE246CB" w14:textId="77777777" w:rsidR="00B9424E" w:rsidRDefault="00E009DB">
      <w:pPr>
        <w:pStyle w:val="FAQ"/>
      </w:pPr>
      <w:r>
        <w:t>Does Bonnie automatically generate patient records?</w:t>
      </w:r>
    </w:p>
    <w:p w14:paraId="02C28968" w14:textId="77777777" w:rsidR="00B9424E" w:rsidRDefault="00E009DB">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14:paraId="7C1DFBF9" w14:textId="77777777" w:rsidR="00B9424E" w:rsidRDefault="00E009DB">
      <w:pPr>
        <w:pStyle w:val="FAQ"/>
      </w:pPr>
      <w:r>
        <w:t>My patient does not match the logic of the Initial Population. Why is the patient passing?</w:t>
      </w:r>
    </w:p>
    <w:p w14:paraId="25586B35" w14:textId="77777777" w:rsidR="00B9424E" w:rsidRDefault="00E009DB">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4C15A273" w14:textId="77777777" w:rsidR="00B9424E" w:rsidRDefault="00E009DB">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14:paraId="7505F994" w14:textId="77777777" w:rsidR="00B9424E" w:rsidRDefault="00E009DB">
      <w:pPr>
        <w:pStyle w:val="FAQ"/>
      </w:pPr>
      <w:r>
        <w:lastRenderedPageBreak/>
        <w:t>Where can I get help with Bonnie?</w:t>
      </w:r>
    </w:p>
    <w:p w14:paraId="0144A0E0" w14:textId="77777777" w:rsidR="00B9424E" w:rsidRDefault="00E009DB">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14:paraId="40DC5976" w14:textId="77777777" w:rsidR="00B9424E" w:rsidRDefault="00E009DB">
      <w:pPr>
        <w:pStyle w:val="FAQ"/>
      </w:pPr>
      <w:r>
        <w:t>What measure formats can I load into the Bonnie tool?</w:t>
      </w:r>
    </w:p>
    <w:p w14:paraId="6060E486" w14:textId="0938FAC4" w:rsidR="00B9424E" w:rsidRDefault="00E009DB">
      <w:r>
        <w:t xml:space="preserve">The Bonnie application can </w:t>
      </w:r>
      <w:r w:rsidR="005D192D">
        <w:t>load CQL measure packages from the Measure Authoring tool using the QDM 5.3 model</w:t>
      </w:r>
      <w:r>
        <w:t>. Note that when loading, you will need a National Library of Medicine (NLM) Value Set Authority Center (VSAC) account to download the value sets associated with the measure.</w:t>
      </w:r>
    </w:p>
    <w:p w14:paraId="002BDA20" w14:textId="77777777" w:rsidR="00B9424E" w:rsidRDefault="00E009DB">
      <w:pPr>
        <w:pStyle w:val="FAQ"/>
      </w:pPr>
      <w:r>
        <w:t>Do I have to be a measure developer to use the Bonnie tool?</w:t>
      </w:r>
    </w:p>
    <w:p w14:paraId="2D5BB141" w14:textId="77777777" w:rsidR="00B9424E" w:rsidRDefault="00E009DB">
      <w:r>
        <w:t>No. Anyone can sign up for a Bonnie account using the register link on the login page.</w:t>
      </w:r>
    </w:p>
    <w:p w14:paraId="31ABC3DC" w14:textId="77777777" w:rsidR="00B9424E" w:rsidRDefault="00E009DB">
      <w:pPr>
        <w:pStyle w:val="FAQ"/>
      </w:pPr>
      <w:r>
        <w:t>Do I need to be a Measure Authoring Tool user to use the Bonnie tool?</w:t>
      </w:r>
    </w:p>
    <w:p w14:paraId="2585AE75" w14:textId="35800D36" w:rsidR="00B9424E" w:rsidRDefault="00E009DB">
      <w:r>
        <w:t xml:space="preserve">No. Measures can be loaded into the Bonnie tool either by using a Measure Authoring Tool zip file export or by loading </w:t>
      </w:r>
      <w:r w:rsidR="003500EE">
        <w:t>measures</w:t>
      </w:r>
      <w:r>
        <w:t xml:space="preserve">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w:t>
      </w:r>
      <w:r w:rsidR="003500EE">
        <w:t xml:space="preserve"> once they are published</w:t>
      </w:r>
      <w:r>
        <w:t>.</w:t>
      </w:r>
    </w:p>
    <w:p w14:paraId="148288B0" w14:textId="77777777" w:rsidR="00B9424E" w:rsidRDefault="00E009DB">
      <w:pPr>
        <w:pStyle w:val="FAQ"/>
      </w:pPr>
      <w:r>
        <w:t>Can Bonnie be used to calculate the results for a large number of patient records?</w:t>
      </w:r>
    </w:p>
    <w:p w14:paraId="6EC274AB" w14:textId="77777777" w:rsidR="00B9424E" w:rsidRDefault="00E009DB">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8"/>
      <w:bookmarkEnd w:id="9"/>
      <w:bookmarkEnd w:id="10"/>
      <w:bookmarkEnd w:id="11"/>
      <w:bookmarkEnd w:id="12"/>
      <w:bookmarkEnd w:id="17"/>
    </w:p>
    <w:p w14:paraId="3502AED2" w14:textId="77777777" w:rsidR="00B9424E" w:rsidRDefault="00B9424E"/>
    <w:p w14:paraId="42F97AF1" w14:textId="77777777" w:rsidR="00B9424E" w:rsidRDefault="00B9424E">
      <w:pPr>
        <w:pStyle w:val="Reference"/>
        <w:sectPr w:rsidR="00B9424E">
          <w:pgSz w:w="12240" w:h="15840" w:code="1"/>
          <w:pgMar w:top="1440" w:right="1440" w:bottom="1440" w:left="1440" w:header="504" w:footer="504" w:gutter="0"/>
          <w:cols w:space="720"/>
          <w:titlePg/>
          <w:docGrid w:linePitch="360"/>
        </w:sectPr>
      </w:pPr>
    </w:p>
    <w:p w14:paraId="77EE426B" w14:textId="77777777" w:rsidR="00B9424E" w:rsidRDefault="00E009DB">
      <w:pPr>
        <w:pStyle w:val="BackMatterHeading"/>
        <w:spacing w:after="120"/>
      </w:pPr>
      <w:bookmarkStart w:id="203" w:name="_Toc498329022"/>
      <w:r>
        <w:lastRenderedPageBreak/>
        <w:t>Acronyms</w:t>
      </w:r>
      <w:bookmarkEnd w:id="203"/>
    </w:p>
    <w:tbl>
      <w:tblPr>
        <w:tblW w:w="9360" w:type="dxa"/>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B9424E" w14:paraId="51E08791" w14:textId="77777777" w:rsidTr="00292593">
        <w:trPr>
          <w:cantSplit/>
          <w:trHeight w:val="414"/>
          <w:tblHeader/>
        </w:trPr>
        <w:tc>
          <w:tcPr>
            <w:tcW w:w="1305" w:type="dxa"/>
          </w:tcPr>
          <w:p w14:paraId="0A76FF08" w14:textId="77777777" w:rsidR="00B9424E" w:rsidRDefault="00E009DB">
            <w:pPr>
              <w:pStyle w:val="TableColumnHeading"/>
              <w:spacing w:before="0" w:after="120"/>
              <w:rPr>
                <w:color w:val="FFFFFF" w:themeColor="background1"/>
              </w:rPr>
            </w:pPr>
            <w:r>
              <w:rPr>
                <w:color w:val="FFFFFF" w:themeColor="background1"/>
              </w:rPr>
              <w:t>Term</w:t>
            </w:r>
          </w:p>
        </w:tc>
        <w:tc>
          <w:tcPr>
            <w:tcW w:w="8055" w:type="dxa"/>
          </w:tcPr>
          <w:p w14:paraId="122288A3" w14:textId="77777777" w:rsidR="00B9424E" w:rsidRDefault="00E009DB">
            <w:pPr>
              <w:pStyle w:val="TableColumnHeading"/>
              <w:spacing w:before="0" w:after="120"/>
              <w:rPr>
                <w:color w:val="FFFFFF" w:themeColor="background1"/>
              </w:rPr>
            </w:pPr>
            <w:r>
              <w:rPr>
                <w:color w:val="FFFFFF" w:themeColor="background1"/>
              </w:rPr>
              <w:t>Definition</w:t>
            </w:r>
          </w:p>
        </w:tc>
      </w:tr>
      <w:tr w:rsidR="00292593" w14:paraId="1EC47C05" w14:textId="77777777" w:rsidTr="00292593">
        <w:trPr>
          <w:trHeight w:val="414"/>
        </w:trPr>
        <w:tc>
          <w:tcPr>
            <w:tcW w:w="1305" w:type="dxa"/>
          </w:tcPr>
          <w:p w14:paraId="2DBDA1EA" w14:textId="46926147" w:rsidR="00292593" w:rsidRDefault="00292593">
            <w:pPr>
              <w:pStyle w:val="AcronymTerm"/>
              <w:spacing w:before="0" w:after="120"/>
            </w:pPr>
            <w:r>
              <w:t>CMS</w:t>
            </w:r>
          </w:p>
        </w:tc>
        <w:tc>
          <w:tcPr>
            <w:tcW w:w="8055" w:type="dxa"/>
          </w:tcPr>
          <w:p w14:paraId="5EF9587C" w14:textId="480BD2EE" w:rsidR="00292593" w:rsidRDefault="00292593">
            <w:pPr>
              <w:pStyle w:val="AcronymDefinition"/>
              <w:spacing w:before="0" w:after="120"/>
            </w:pPr>
            <w:r>
              <w:t>Centers for Medicare &amp; Medicaid Services</w:t>
            </w:r>
          </w:p>
        </w:tc>
      </w:tr>
      <w:tr w:rsidR="00292593" w14:paraId="738DEF49" w14:textId="77777777" w:rsidTr="00292593">
        <w:tc>
          <w:tcPr>
            <w:tcW w:w="1305" w:type="dxa"/>
          </w:tcPr>
          <w:p w14:paraId="72D67FAA" w14:textId="2879F375" w:rsidR="00292593" w:rsidRDefault="00292593">
            <w:pPr>
              <w:pStyle w:val="AcronymTerm"/>
              <w:spacing w:before="0" w:after="120"/>
            </w:pPr>
            <w:r>
              <w:t>CQL</w:t>
            </w:r>
          </w:p>
        </w:tc>
        <w:tc>
          <w:tcPr>
            <w:tcW w:w="8055" w:type="dxa"/>
          </w:tcPr>
          <w:p w14:paraId="29EC9146" w14:textId="11EB0845" w:rsidR="00292593" w:rsidRDefault="00292593">
            <w:pPr>
              <w:pStyle w:val="AcronymDefinition"/>
              <w:spacing w:before="0" w:after="120"/>
            </w:pPr>
            <w:r>
              <w:t>Clinical Quality Language</w:t>
            </w:r>
          </w:p>
        </w:tc>
      </w:tr>
      <w:tr w:rsidR="00292593" w14:paraId="30B63FEA" w14:textId="77777777" w:rsidTr="00292593">
        <w:tc>
          <w:tcPr>
            <w:tcW w:w="1305" w:type="dxa"/>
          </w:tcPr>
          <w:p w14:paraId="2721C0F4" w14:textId="6BF4D599" w:rsidR="00292593" w:rsidRDefault="00292593">
            <w:pPr>
              <w:pStyle w:val="AcronymTerm"/>
              <w:spacing w:before="0" w:after="120"/>
            </w:pPr>
            <w:r>
              <w:t>CQM</w:t>
            </w:r>
          </w:p>
        </w:tc>
        <w:tc>
          <w:tcPr>
            <w:tcW w:w="8055" w:type="dxa"/>
          </w:tcPr>
          <w:p w14:paraId="54F406D0" w14:textId="3902736A" w:rsidR="00292593" w:rsidRDefault="00292593">
            <w:pPr>
              <w:pStyle w:val="AcronymDefinition"/>
              <w:spacing w:before="0" w:after="120"/>
            </w:pPr>
            <w:r>
              <w:t>Clinical Quality Measure</w:t>
            </w:r>
          </w:p>
        </w:tc>
      </w:tr>
      <w:tr w:rsidR="00292593" w14:paraId="7A920678" w14:textId="77777777" w:rsidTr="00292593">
        <w:tc>
          <w:tcPr>
            <w:tcW w:w="1305" w:type="dxa"/>
          </w:tcPr>
          <w:p w14:paraId="5ABED27E" w14:textId="1537B6AC" w:rsidR="00292593" w:rsidRDefault="00292593">
            <w:pPr>
              <w:pStyle w:val="AcronymTerm"/>
              <w:spacing w:before="0" w:after="120"/>
            </w:pPr>
            <w:r>
              <w:t>eCQM</w:t>
            </w:r>
          </w:p>
        </w:tc>
        <w:tc>
          <w:tcPr>
            <w:tcW w:w="8055" w:type="dxa"/>
          </w:tcPr>
          <w:p w14:paraId="659E077C" w14:textId="45F4FF3B" w:rsidR="00292593" w:rsidRDefault="00292593">
            <w:pPr>
              <w:pStyle w:val="AcronymDefinition"/>
              <w:spacing w:before="0" w:after="120"/>
            </w:pPr>
            <w:r>
              <w:t>electronic Clinical Quality Measure</w:t>
            </w:r>
          </w:p>
        </w:tc>
      </w:tr>
      <w:tr w:rsidR="00292593" w14:paraId="0A73D6D8" w14:textId="77777777" w:rsidTr="00292593">
        <w:tc>
          <w:tcPr>
            <w:tcW w:w="1305" w:type="dxa"/>
          </w:tcPr>
          <w:p w14:paraId="4F0F3569" w14:textId="3B591685" w:rsidR="00292593" w:rsidRDefault="00292593">
            <w:pPr>
              <w:pStyle w:val="AcronymTerm"/>
              <w:spacing w:before="0" w:after="120"/>
            </w:pPr>
            <w:r>
              <w:t>ED</w:t>
            </w:r>
          </w:p>
        </w:tc>
        <w:tc>
          <w:tcPr>
            <w:tcW w:w="8055" w:type="dxa"/>
          </w:tcPr>
          <w:p w14:paraId="1580D4E3" w14:textId="1D48CDC8" w:rsidR="00292593" w:rsidRDefault="00292593">
            <w:pPr>
              <w:pStyle w:val="AcronymDefinition"/>
              <w:spacing w:before="0" w:after="120"/>
            </w:pPr>
            <w:r>
              <w:t>Emergency Department</w:t>
            </w:r>
          </w:p>
        </w:tc>
      </w:tr>
      <w:tr w:rsidR="00292593" w14:paraId="48EBA81A" w14:textId="77777777" w:rsidTr="00292593">
        <w:tc>
          <w:tcPr>
            <w:tcW w:w="1305" w:type="dxa"/>
          </w:tcPr>
          <w:p w14:paraId="1905CFCC" w14:textId="01992423" w:rsidR="00292593" w:rsidRDefault="00292593">
            <w:pPr>
              <w:pStyle w:val="AcronymTerm"/>
              <w:spacing w:before="0" w:after="120"/>
            </w:pPr>
            <w:r>
              <w:t>EH</w:t>
            </w:r>
          </w:p>
        </w:tc>
        <w:tc>
          <w:tcPr>
            <w:tcW w:w="8055" w:type="dxa"/>
          </w:tcPr>
          <w:p w14:paraId="0F0188D9" w14:textId="4730F928" w:rsidR="00292593" w:rsidRDefault="00292593">
            <w:pPr>
              <w:pStyle w:val="AcronymDefinition"/>
              <w:spacing w:before="0" w:after="120"/>
            </w:pPr>
            <w:r>
              <w:t>Eligible Hospital</w:t>
            </w:r>
          </w:p>
        </w:tc>
      </w:tr>
      <w:tr w:rsidR="00292593" w14:paraId="0422AA3C" w14:textId="77777777" w:rsidTr="00292593">
        <w:tc>
          <w:tcPr>
            <w:tcW w:w="1305" w:type="dxa"/>
          </w:tcPr>
          <w:p w14:paraId="139CBAED" w14:textId="0F801BE1" w:rsidR="00292593" w:rsidRDefault="00292593">
            <w:pPr>
              <w:pStyle w:val="AcronymTerm"/>
              <w:spacing w:before="0" w:after="120"/>
            </w:pPr>
            <w:r>
              <w:t>EP</w:t>
            </w:r>
          </w:p>
        </w:tc>
        <w:tc>
          <w:tcPr>
            <w:tcW w:w="8055" w:type="dxa"/>
          </w:tcPr>
          <w:p w14:paraId="7EBBC287" w14:textId="445AD603" w:rsidR="00292593" w:rsidRDefault="00292593">
            <w:pPr>
              <w:pStyle w:val="AcronymDefinition"/>
              <w:spacing w:before="0" w:after="120"/>
            </w:pPr>
            <w:r>
              <w:t>Eligible Professional</w:t>
            </w:r>
          </w:p>
        </w:tc>
      </w:tr>
      <w:tr w:rsidR="00292593" w14:paraId="7A8EF005" w14:textId="77777777" w:rsidTr="00292593">
        <w:tc>
          <w:tcPr>
            <w:tcW w:w="1305" w:type="dxa"/>
          </w:tcPr>
          <w:p w14:paraId="40E97692" w14:textId="4F7488EC" w:rsidR="00292593" w:rsidRDefault="00292593">
            <w:pPr>
              <w:pStyle w:val="AcronymTerm"/>
              <w:spacing w:before="0" w:after="120"/>
            </w:pPr>
            <w:r>
              <w:t>HHS</w:t>
            </w:r>
          </w:p>
        </w:tc>
        <w:tc>
          <w:tcPr>
            <w:tcW w:w="8055" w:type="dxa"/>
          </w:tcPr>
          <w:p w14:paraId="57769069" w14:textId="08DF833F" w:rsidR="00292593" w:rsidRDefault="00292593">
            <w:pPr>
              <w:pStyle w:val="AcronymDefinition"/>
              <w:spacing w:before="0" w:after="120"/>
            </w:pPr>
            <w:r>
              <w:t>Department of Health and Human Services</w:t>
            </w:r>
          </w:p>
        </w:tc>
      </w:tr>
      <w:tr w:rsidR="00292593" w14:paraId="774A94B1" w14:textId="77777777" w:rsidTr="00292593">
        <w:tc>
          <w:tcPr>
            <w:tcW w:w="1305" w:type="dxa"/>
          </w:tcPr>
          <w:p w14:paraId="589AF4E3" w14:textId="75C95866" w:rsidR="00292593" w:rsidRDefault="00292593">
            <w:pPr>
              <w:pStyle w:val="AcronymTerm"/>
              <w:spacing w:before="0" w:after="120"/>
            </w:pPr>
            <w:r>
              <w:t>HQMF</w:t>
            </w:r>
          </w:p>
        </w:tc>
        <w:tc>
          <w:tcPr>
            <w:tcW w:w="8055" w:type="dxa"/>
          </w:tcPr>
          <w:p w14:paraId="4BB19915" w14:textId="704CE922" w:rsidR="00292593" w:rsidRDefault="00292593">
            <w:pPr>
              <w:pStyle w:val="AcronymDefinition"/>
              <w:spacing w:before="0" w:after="120"/>
            </w:pPr>
            <w:r>
              <w:t>Health Quality Measure Format</w:t>
            </w:r>
          </w:p>
        </w:tc>
      </w:tr>
      <w:tr w:rsidR="00292593" w14:paraId="776FB26C" w14:textId="77777777" w:rsidTr="00292593">
        <w:tc>
          <w:tcPr>
            <w:tcW w:w="1305" w:type="dxa"/>
          </w:tcPr>
          <w:p w14:paraId="033730E2" w14:textId="67C74F22" w:rsidR="00292593" w:rsidRDefault="00292593">
            <w:pPr>
              <w:pStyle w:val="AcronymTerm"/>
              <w:spacing w:before="0" w:after="120"/>
            </w:pPr>
            <w:r>
              <w:t>HTML</w:t>
            </w:r>
          </w:p>
        </w:tc>
        <w:tc>
          <w:tcPr>
            <w:tcW w:w="8055" w:type="dxa"/>
          </w:tcPr>
          <w:p w14:paraId="775AF4D6" w14:textId="2DD92904" w:rsidR="00292593" w:rsidRDefault="00292593">
            <w:pPr>
              <w:pStyle w:val="AcronymDefinition"/>
              <w:spacing w:before="0" w:after="120"/>
            </w:pPr>
            <w:r>
              <w:t>Hypertext Markup Language</w:t>
            </w:r>
          </w:p>
        </w:tc>
      </w:tr>
      <w:tr w:rsidR="00292593" w14:paraId="51AE65FE" w14:textId="77777777" w:rsidTr="00292593">
        <w:tc>
          <w:tcPr>
            <w:tcW w:w="1305" w:type="dxa"/>
          </w:tcPr>
          <w:p w14:paraId="131CD3BF" w14:textId="54DF08EE" w:rsidR="00292593" w:rsidRDefault="00292593">
            <w:pPr>
              <w:pStyle w:val="AcronymTerm"/>
              <w:spacing w:before="0" w:after="120"/>
            </w:pPr>
            <w:r>
              <w:t>MAT</w:t>
            </w:r>
          </w:p>
        </w:tc>
        <w:tc>
          <w:tcPr>
            <w:tcW w:w="8055" w:type="dxa"/>
          </w:tcPr>
          <w:p w14:paraId="53F3F943" w14:textId="74BA079B" w:rsidR="00292593" w:rsidRDefault="00292593">
            <w:pPr>
              <w:pStyle w:val="AcronymDefinition"/>
              <w:spacing w:before="0" w:after="120"/>
            </w:pPr>
            <w:r>
              <w:t>Measure Authoring Tool</w:t>
            </w:r>
          </w:p>
        </w:tc>
      </w:tr>
      <w:tr w:rsidR="00292593" w14:paraId="01247C2D" w14:textId="77777777" w:rsidTr="00292593">
        <w:tc>
          <w:tcPr>
            <w:tcW w:w="1305" w:type="dxa"/>
          </w:tcPr>
          <w:p w14:paraId="2A8B9545" w14:textId="495A91F6" w:rsidR="00292593" w:rsidRDefault="00292593">
            <w:pPr>
              <w:pStyle w:val="AcronymTerm"/>
              <w:spacing w:before="0" w:after="120"/>
            </w:pPr>
            <w:r>
              <w:t>NLM</w:t>
            </w:r>
          </w:p>
        </w:tc>
        <w:tc>
          <w:tcPr>
            <w:tcW w:w="8055" w:type="dxa"/>
          </w:tcPr>
          <w:p w14:paraId="47EA434B" w14:textId="02B348B4" w:rsidR="00292593" w:rsidRDefault="00292593">
            <w:pPr>
              <w:pStyle w:val="AcronymDefinition"/>
              <w:spacing w:before="0" w:after="120"/>
            </w:pPr>
            <w:r>
              <w:t>National Library of Medicine</w:t>
            </w:r>
          </w:p>
        </w:tc>
      </w:tr>
      <w:tr w:rsidR="00292593" w14:paraId="021183C5" w14:textId="77777777" w:rsidTr="00292593">
        <w:tc>
          <w:tcPr>
            <w:tcW w:w="1305" w:type="dxa"/>
          </w:tcPr>
          <w:p w14:paraId="6FBC7B59" w14:textId="10080EF2" w:rsidR="00292593" w:rsidRDefault="00292593">
            <w:pPr>
              <w:pStyle w:val="AcronymTerm"/>
              <w:spacing w:before="0" w:after="120"/>
            </w:pPr>
            <w:r>
              <w:t>ONC</w:t>
            </w:r>
          </w:p>
        </w:tc>
        <w:tc>
          <w:tcPr>
            <w:tcW w:w="8055" w:type="dxa"/>
          </w:tcPr>
          <w:p w14:paraId="2CD4FD98" w14:textId="3BFEDE14" w:rsidR="00292593" w:rsidRDefault="00292593">
            <w:pPr>
              <w:pStyle w:val="AcronymDefinition"/>
              <w:spacing w:before="0" w:after="120"/>
            </w:pPr>
            <w:r>
              <w:t>Office of National Coordinator for Health Information Technology</w:t>
            </w:r>
          </w:p>
        </w:tc>
      </w:tr>
      <w:tr w:rsidR="00292593" w14:paraId="7DB36BDC" w14:textId="77777777" w:rsidTr="00292593">
        <w:tc>
          <w:tcPr>
            <w:tcW w:w="1305" w:type="dxa"/>
          </w:tcPr>
          <w:p w14:paraId="74F8BDFB" w14:textId="2E9B3C8C" w:rsidR="00292593" w:rsidRDefault="00292593">
            <w:pPr>
              <w:pStyle w:val="AcronymTerm"/>
              <w:spacing w:before="0" w:after="120"/>
            </w:pPr>
            <w:r>
              <w:t>QDM</w:t>
            </w:r>
          </w:p>
        </w:tc>
        <w:tc>
          <w:tcPr>
            <w:tcW w:w="8055" w:type="dxa"/>
          </w:tcPr>
          <w:p w14:paraId="059D46D7" w14:textId="6F0FD320" w:rsidR="00292593" w:rsidRDefault="00292593">
            <w:pPr>
              <w:pStyle w:val="AcronymDefinition"/>
              <w:spacing w:before="0" w:after="120"/>
            </w:pPr>
            <w:r>
              <w:t>Quality Data Model</w:t>
            </w:r>
          </w:p>
        </w:tc>
      </w:tr>
      <w:tr w:rsidR="00292593" w14:paraId="5F3B94BA" w14:textId="77777777" w:rsidTr="00292593">
        <w:tc>
          <w:tcPr>
            <w:tcW w:w="1305" w:type="dxa"/>
          </w:tcPr>
          <w:p w14:paraId="673DDB3E" w14:textId="6166BE74" w:rsidR="00292593" w:rsidRDefault="00292593">
            <w:pPr>
              <w:pStyle w:val="AcronymTerm"/>
              <w:spacing w:before="0" w:after="120"/>
            </w:pPr>
            <w:r>
              <w:t>QRDA</w:t>
            </w:r>
          </w:p>
        </w:tc>
        <w:tc>
          <w:tcPr>
            <w:tcW w:w="8055" w:type="dxa"/>
          </w:tcPr>
          <w:p w14:paraId="4B10D155" w14:textId="07992F18" w:rsidR="00292593" w:rsidRDefault="00292593">
            <w:pPr>
              <w:pStyle w:val="AcronymDefinition"/>
              <w:spacing w:before="0" w:after="120"/>
            </w:pPr>
            <w:r>
              <w:t>Quality Reporting Document Architecture</w:t>
            </w:r>
          </w:p>
        </w:tc>
      </w:tr>
      <w:tr w:rsidR="00292593" w14:paraId="4E91AC39" w14:textId="77777777" w:rsidTr="00292593">
        <w:tc>
          <w:tcPr>
            <w:tcW w:w="1305" w:type="dxa"/>
          </w:tcPr>
          <w:p w14:paraId="0BC57E2A" w14:textId="7960C86E" w:rsidR="00292593" w:rsidRDefault="00292593">
            <w:pPr>
              <w:pStyle w:val="AcronymTerm"/>
              <w:spacing w:before="0" w:after="120"/>
            </w:pPr>
            <w:r>
              <w:t>UI</w:t>
            </w:r>
          </w:p>
        </w:tc>
        <w:tc>
          <w:tcPr>
            <w:tcW w:w="8055" w:type="dxa"/>
          </w:tcPr>
          <w:p w14:paraId="3285B586" w14:textId="4D6BD5DD" w:rsidR="00292593" w:rsidRDefault="00292593">
            <w:pPr>
              <w:pStyle w:val="AcronymDefinition"/>
              <w:spacing w:before="0" w:after="120"/>
            </w:pPr>
            <w:r>
              <w:t>User Interface</w:t>
            </w:r>
          </w:p>
        </w:tc>
      </w:tr>
      <w:tr w:rsidR="00292593" w14:paraId="05A6C848" w14:textId="77777777" w:rsidTr="00292593">
        <w:tc>
          <w:tcPr>
            <w:tcW w:w="1305" w:type="dxa"/>
          </w:tcPr>
          <w:p w14:paraId="4588D8AE" w14:textId="205FFCB4" w:rsidR="00292593" w:rsidRDefault="00292593">
            <w:pPr>
              <w:pStyle w:val="AcronymTerm"/>
              <w:spacing w:before="0" w:after="120"/>
            </w:pPr>
            <w:r>
              <w:t>UMLS</w:t>
            </w:r>
          </w:p>
        </w:tc>
        <w:tc>
          <w:tcPr>
            <w:tcW w:w="8055" w:type="dxa"/>
          </w:tcPr>
          <w:p w14:paraId="2DED5A1D" w14:textId="28D04B17" w:rsidR="00292593" w:rsidRDefault="00292593">
            <w:pPr>
              <w:pStyle w:val="AcronymDefinition"/>
              <w:spacing w:before="0" w:after="120"/>
            </w:pPr>
            <w:r>
              <w:t>Unified Medical Language System</w:t>
            </w:r>
          </w:p>
        </w:tc>
      </w:tr>
      <w:tr w:rsidR="00292593" w14:paraId="3B313570" w14:textId="77777777" w:rsidTr="00292593">
        <w:tc>
          <w:tcPr>
            <w:tcW w:w="1305" w:type="dxa"/>
          </w:tcPr>
          <w:p w14:paraId="6A5E190B" w14:textId="1F2F9D02" w:rsidR="00292593" w:rsidRDefault="00292593">
            <w:pPr>
              <w:pStyle w:val="AcronymTerm"/>
              <w:spacing w:before="0" w:after="120"/>
            </w:pPr>
            <w:r>
              <w:t>VSAC</w:t>
            </w:r>
          </w:p>
        </w:tc>
        <w:tc>
          <w:tcPr>
            <w:tcW w:w="8055" w:type="dxa"/>
          </w:tcPr>
          <w:p w14:paraId="36F39F40" w14:textId="250A2B31" w:rsidR="00292593" w:rsidRDefault="00292593">
            <w:pPr>
              <w:pStyle w:val="AcronymDefinition"/>
              <w:spacing w:before="0" w:after="120"/>
            </w:pPr>
            <w:r>
              <w:t>Value Set Authority Center</w:t>
            </w:r>
          </w:p>
        </w:tc>
      </w:tr>
      <w:tr w:rsidR="00292593" w14:paraId="2D27DBB3" w14:textId="77777777" w:rsidTr="00292593">
        <w:tc>
          <w:tcPr>
            <w:tcW w:w="1305" w:type="dxa"/>
          </w:tcPr>
          <w:p w14:paraId="69DBE5B2" w14:textId="190F4833" w:rsidR="00292593" w:rsidRDefault="00292593">
            <w:pPr>
              <w:pStyle w:val="AcronymTerm"/>
              <w:spacing w:before="0" w:after="120"/>
            </w:pPr>
            <w:r>
              <w:t>XML</w:t>
            </w:r>
          </w:p>
        </w:tc>
        <w:tc>
          <w:tcPr>
            <w:tcW w:w="8055" w:type="dxa"/>
          </w:tcPr>
          <w:p w14:paraId="3407DFF7" w14:textId="246D5F2E" w:rsidR="00292593" w:rsidRDefault="00292593">
            <w:pPr>
              <w:pStyle w:val="AcronymDefinition"/>
              <w:spacing w:before="0" w:after="120"/>
            </w:pPr>
            <w:r>
              <w:t>Extensible Markup Language</w:t>
            </w:r>
          </w:p>
        </w:tc>
      </w:tr>
      <w:tr w:rsidR="00292593" w14:paraId="795C5145" w14:textId="77777777" w:rsidTr="00292593">
        <w:tc>
          <w:tcPr>
            <w:tcW w:w="1305" w:type="dxa"/>
          </w:tcPr>
          <w:p w14:paraId="6D243B1D" w14:textId="12E92049" w:rsidR="00292593" w:rsidRDefault="00292593">
            <w:pPr>
              <w:pStyle w:val="AcronymTerm"/>
              <w:spacing w:before="0" w:after="120"/>
            </w:pPr>
          </w:p>
        </w:tc>
        <w:tc>
          <w:tcPr>
            <w:tcW w:w="8055" w:type="dxa"/>
          </w:tcPr>
          <w:p w14:paraId="21FCC69E" w14:textId="14884951" w:rsidR="00292593" w:rsidRDefault="00292593">
            <w:pPr>
              <w:pStyle w:val="AcronymDefinition"/>
              <w:spacing w:before="0" w:after="120"/>
            </w:pPr>
          </w:p>
        </w:tc>
      </w:tr>
      <w:tr w:rsidR="00292593" w14:paraId="3EC98C35" w14:textId="77777777" w:rsidTr="00292593">
        <w:tc>
          <w:tcPr>
            <w:tcW w:w="1305" w:type="dxa"/>
          </w:tcPr>
          <w:p w14:paraId="65A6B4E8" w14:textId="74E9DEFD" w:rsidR="00292593" w:rsidRDefault="00292593">
            <w:pPr>
              <w:pStyle w:val="AcronymTerm"/>
              <w:spacing w:before="0" w:after="120"/>
            </w:pPr>
          </w:p>
        </w:tc>
        <w:tc>
          <w:tcPr>
            <w:tcW w:w="8055" w:type="dxa"/>
          </w:tcPr>
          <w:p w14:paraId="47771766" w14:textId="73789B47" w:rsidR="00292593" w:rsidRDefault="00292593">
            <w:pPr>
              <w:pStyle w:val="AcronymDefinition"/>
              <w:spacing w:before="0" w:after="120"/>
            </w:pPr>
          </w:p>
        </w:tc>
      </w:tr>
    </w:tbl>
    <w:p w14:paraId="55149329" w14:textId="77777777" w:rsidR="00B9424E" w:rsidRDefault="00B9424E"/>
    <w:sectPr w:rsidR="00B9424E">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90E99" w14:textId="77777777" w:rsidR="00734063" w:rsidRDefault="00734063">
      <w:r>
        <w:separator/>
      </w:r>
    </w:p>
    <w:p w14:paraId="65C1D088" w14:textId="77777777" w:rsidR="00734063" w:rsidRDefault="00734063"/>
  </w:endnote>
  <w:endnote w:type="continuationSeparator" w:id="0">
    <w:p w14:paraId="13C8FD7B" w14:textId="77777777" w:rsidR="00734063" w:rsidRDefault="00734063">
      <w:r>
        <w:continuationSeparator/>
      </w:r>
    </w:p>
    <w:p w14:paraId="20B10BD6" w14:textId="77777777" w:rsidR="00734063" w:rsidRDefault="00734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ＭＳ ゴシック">
    <w:charset w:val="80"/>
    <w:family w:val="swiss"/>
    <w:pitch w:val="fixed"/>
    <w:sig w:usb0="E00002FF" w:usb1="6AC7FDFB" w:usb2="08000012" w:usb3="00000000" w:csb0="0002009F" w:csb1="00000000"/>
  </w:font>
  <w:font w:name="Arial Narrow Bold">
    <w:altName w:val="Arial Narrow"/>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5C7993" w14:textId="72755670" w:rsidR="001A586F" w:rsidRDefault="001A586F">
    <w:pPr>
      <w:pStyle w:val="VersionDateLine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iii</w:t>
    </w:r>
    <w:r>
      <w:rPr>
        <w:rStyle w:val="PageNumber"/>
      </w:rPr>
      <w:fldChar w:fldCharType="end"/>
    </w:r>
  </w:p>
  <w:p w14:paraId="2DB0B041" w14:textId="335FD5EE" w:rsidR="001A586F" w:rsidRDefault="001A586F">
    <w:pPr>
      <w:pStyle w:val="VersionDateLineFooter"/>
    </w:pPr>
    <w:fldSimple w:instr=" STYLEREF  Version  \* MERGEFORMAT ">
      <w:r w:rsidR="006E6214" w:rsidRPr="006E6214">
        <w:rPr>
          <w:bCs/>
          <w:noProof/>
        </w:rPr>
        <w:t>Version 2.0</w:t>
      </w:r>
    </w:fldSimple>
    <w:r>
      <w:rPr>
        <w:rStyle w:val="PageNumber"/>
      </w:rPr>
      <w:tab/>
    </w:r>
    <w:r>
      <w:rPr>
        <w:rStyle w:val="PageNumber"/>
      </w:rPr>
      <w:tab/>
    </w:r>
    <w:fldSimple w:instr=" STYLEREF  PubDate  \* MERGEFORMAT ">
      <w:r w:rsidR="006E6214" w:rsidRPr="006E6214">
        <w:rPr>
          <w:bCs/>
          <w:noProof/>
        </w:rPr>
        <w:t>November 9,</w:t>
      </w:r>
      <w:r w:rsidR="006E6214">
        <w:rPr>
          <w:noProof/>
        </w:rPr>
        <w:t xml:space="preserve"> 2017</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5067D" w14:textId="3D592BFE" w:rsidR="001A586F" w:rsidRDefault="001A586F">
    <w:pPr>
      <w:pStyle w:val="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i</w:t>
    </w:r>
    <w:r>
      <w:rPr>
        <w:rStyle w:val="PageNumber"/>
      </w:rPr>
      <w:fldChar w:fldCharType="end"/>
    </w:r>
  </w:p>
  <w:p w14:paraId="3926D04A" w14:textId="3FE1505B" w:rsidR="001A586F" w:rsidRDefault="001A586F">
    <w:pPr>
      <w:pStyle w:val="VersionDateLineFooter"/>
    </w:pPr>
    <w:fldSimple w:instr=" STYLEREF  Version  \* MERGEFORMAT ">
      <w:r w:rsidR="006E6214">
        <w:rPr>
          <w:noProof/>
        </w:rPr>
        <w:t>Version 2.0</w:t>
      </w:r>
    </w:fldSimple>
    <w:r>
      <w:rPr>
        <w:rStyle w:val="PageNumber"/>
      </w:rPr>
      <w:tab/>
    </w:r>
    <w:r>
      <w:rPr>
        <w:rStyle w:val="PageNumber"/>
      </w:rPr>
      <w:tab/>
    </w:r>
    <w:fldSimple w:instr=" STYLEREF  PubDate  \* MERGEFORMAT ">
      <w:r w:rsidR="006E6214" w:rsidRPr="006E6214">
        <w:rPr>
          <w:bCs/>
          <w:noProof/>
        </w:rPr>
        <w:t>November 9,</w:t>
      </w:r>
      <w:r w:rsidR="006E6214">
        <w:rPr>
          <w:noProof/>
        </w:rPr>
        <w:t xml:space="preserve"> 2017</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330F9" w14:textId="004473D9" w:rsidR="001A586F" w:rsidRDefault="001A586F">
    <w:pPr>
      <w:pStyle w:val="VersionDateLine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ii</w:t>
    </w:r>
    <w:r>
      <w:rPr>
        <w:rStyle w:val="PageNumber"/>
      </w:rPr>
      <w:fldChar w:fldCharType="end"/>
    </w:r>
  </w:p>
  <w:p w14:paraId="579AB45F" w14:textId="3D482B97" w:rsidR="001A586F" w:rsidRDefault="001A586F">
    <w:pPr>
      <w:pStyle w:val="VersionDateLineFooter"/>
    </w:pPr>
    <w:fldSimple w:instr=" STYLEREF  Version  \* MERGEFORMAT ">
      <w:r w:rsidR="006E6214" w:rsidRPr="006E6214">
        <w:rPr>
          <w:bCs/>
          <w:noProof/>
        </w:rPr>
        <w:t>Version 2.0</w:t>
      </w:r>
    </w:fldSimple>
    <w:r>
      <w:rPr>
        <w:rStyle w:val="PageNumber"/>
      </w:rPr>
      <w:tab/>
    </w:r>
    <w:r>
      <w:rPr>
        <w:rStyle w:val="PageNumber"/>
      </w:rPr>
      <w:tab/>
    </w:r>
    <w:fldSimple w:instr=" STYLEREF  PubDate  \* MERGEFORMAT ">
      <w:r w:rsidR="006E6214" w:rsidRPr="006E6214">
        <w:rPr>
          <w:bCs/>
          <w:noProof/>
        </w:rPr>
        <w:t>November 9,</w:t>
      </w:r>
      <w:r w:rsidR="006E6214">
        <w:rPr>
          <w:noProof/>
        </w:rPr>
        <w:t xml:space="preserve"> 2017</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723A5" w14:textId="56EEEE19" w:rsidR="001A586F" w:rsidRDefault="001A586F">
    <w:pPr>
      <w:pStyle w:val="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10</w:t>
    </w:r>
    <w:r>
      <w:rPr>
        <w:rStyle w:val="PageNumber"/>
      </w:rPr>
      <w:fldChar w:fldCharType="end"/>
    </w:r>
  </w:p>
  <w:p w14:paraId="4BDF61A2" w14:textId="7C3C987E" w:rsidR="001A586F" w:rsidRDefault="001A586F">
    <w:pPr>
      <w:pStyle w:val="VersionDateLineFooter"/>
    </w:pPr>
    <w:fldSimple w:instr=" STYLEREF  Version  \* MERGEFORMAT ">
      <w:r w:rsidR="006E6214">
        <w:rPr>
          <w:noProof/>
        </w:rPr>
        <w:t>Version 2.0</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6E6214">
      <w:rPr>
        <w:rStyle w:val="PageNumber"/>
        <w:noProof/>
      </w:rPr>
      <w:t>November 9, 2017</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C69F" w14:textId="261C288B" w:rsidR="001A586F" w:rsidRDefault="001A586F">
    <w:pPr>
      <w:pStyle w:val="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1</w:t>
    </w:r>
    <w:r>
      <w:rPr>
        <w:rStyle w:val="PageNumber"/>
      </w:rPr>
      <w:fldChar w:fldCharType="end"/>
    </w:r>
  </w:p>
  <w:p w14:paraId="5F04C4E2" w14:textId="6A88ECAE" w:rsidR="001A586F" w:rsidRDefault="001A586F">
    <w:pPr>
      <w:pStyle w:val="VersionDateLineFooter"/>
    </w:pPr>
    <w:fldSimple w:instr=" STYLEREF  Version  \* MERGEFORMAT ">
      <w:r w:rsidR="006E6214" w:rsidRPr="006E6214">
        <w:rPr>
          <w:bCs/>
          <w:noProof/>
        </w:rPr>
        <w:t>Version 2.0</w:t>
      </w:r>
    </w:fldSimple>
    <w:r>
      <w:rPr>
        <w:rStyle w:val="PageNumber"/>
      </w:rPr>
      <w:tab/>
    </w:r>
    <w:r>
      <w:rPr>
        <w:rStyle w:val="PageNumber"/>
      </w:rPr>
      <w:tab/>
    </w:r>
    <w:fldSimple w:instr=" STYLEREF  PubDate  \* MERGEFORMAT ">
      <w:r w:rsidR="006E6214">
        <w:rPr>
          <w:noProof/>
        </w:rPr>
        <w:t>November 9, 2017</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CCAC2" w14:textId="0774C269" w:rsidR="001A586F" w:rsidRDefault="001A586F">
    <w:pPr>
      <w:pStyle w:val="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6</w:t>
    </w:r>
    <w:r>
      <w:rPr>
        <w:rStyle w:val="PageNumber"/>
      </w:rPr>
      <w:fldChar w:fldCharType="end"/>
    </w:r>
  </w:p>
  <w:p w14:paraId="3B2B7534" w14:textId="60C114AE" w:rsidR="001A586F" w:rsidRDefault="001A586F">
    <w:pPr>
      <w:pStyle w:val="VersionDateLineFooter"/>
    </w:pPr>
    <w:fldSimple w:instr=" STYLEREF  Version  \* MERGEFORMAT ">
      <w:r w:rsidR="006E6214" w:rsidRPr="006E6214">
        <w:rPr>
          <w:bCs/>
          <w:noProof/>
        </w:rPr>
        <w:t>Version 2.0</w:t>
      </w:r>
    </w:fldSimple>
    <w:r>
      <w:rPr>
        <w:rStyle w:val="PageNumber"/>
      </w:rPr>
      <w:tab/>
    </w:r>
    <w:r>
      <w:rPr>
        <w:rStyle w:val="PageNumber"/>
      </w:rPr>
      <w:tab/>
    </w:r>
    <w:fldSimple w:instr=" STYLEREF  PubDate  \* MERGEFORMAT ">
      <w:r w:rsidR="006E6214">
        <w:rPr>
          <w:noProof/>
        </w:rPr>
        <w:t>November 9, 2017</w:t>
      </w:r>
    </w:fldSimple>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8452D" w14:textId="572C05D7" w:rsidR="001A586F" w:rsidRDefault="001A586F">
    <w:pPr>
      <w:pStyle w:val="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11</w:t>
    </w:r>
    <w:r>
      <w:rPr>
        <w:rStyle w:val="PageNumber"/>
      </w:rPr>
      <w:fldChar w:fldCharType="end"/>
    </w:r>
  </w:p>
  <w:p w14:paraId="76A29421" w14:textId="4CFC0A9A" w:rsidR="001A586F" w:rsidRDefault="001A586F">
    <w:pPr>
      <w:pStyle w:val="VersionDateLineFooter"/>
    </w:pPr>
    <w:fldSimple w:instr=" STYLEREF  Version  \* MERGEFORMAT ">
      <w:r w:rsidR="006E6214" w:rsidRPr="006E6214">
        <w:rPr>
          <w:bCs/>
          <w:noProof/>
        </w:rPr>
        <w:t>Version 2.0</w:t>
      </w:r>
    </w:fldSimple>
    <w:r>
      <w:rPr>
        <w:rStyle w:val="PageNumber"/>
      </w:rPr>
      <w:tab/>
    </w:r>
    <w:r>
      <w:rPr>
        <w:rStyle w:val="PageNumber"/>
      </w:rPr>
      <w:tab/>
    </w:r>
    <w:fldSimple w:instr=" STYLEREF  PubDate  \* MERGEFORMAT ">
      <w:r w:rsidR="006E6214">
        <w:rPr>
          <w:noProof/>
        </w:rPr>
        <w:t>November 9, 2017</w:t>
      </w:r>
    </w:fldSimple>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EB5EF" w14:textId="5AFB40E3" w:rsidR="001A586F" w:rsidRDefault="001A586F">
    <w:pPr>
      <w:pStyle w:val="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18</w:t>
    </w:r>
    <w:r>
      <w:rPr>
        <w:rStyle w:val="PageNumber"/>
      </w:rPr>
      <w:fldChar w:fldCharType="end"/>
    </w:r>
  </w:p>
  <w:p w14:paraId="7DF679E5" w14:textId="261AE164" w:rsidR="001A586F" w:rsidRDefault="001A586F">
    <w:pPr>
      <w:pStyle w:val="VersionDateLineFooter"/>
    </w:pPr>
    <w:fldSimple w:instr=" STYLEREF  Version  \* MERGEFORMAT ">
      <w:r w:rsidR="006E6214" w:rsidRPr="006E6214">
        <w:rPr>
          <w:bCs/>
          <w:noProof/>
        </w:rPr>
        <w:t>Version 2.0</w:t>
      </w:r>
    </w:fldSimple>
    <w:r>
      <w:rPr>
        <w:rStyle w:val="PageNumber"/>
      </w:rPr>
      <w:tab/>
    </w:r>
    <w:r>
      <w:rPr>
        <w:rStyle w:val="PageNumber"/>
      </w:rPr>
      <w:tab/>
    </w:r>
    <w:fldSimple w:instr=" STYLEREF  PubDate  \* MERGEFORMAT ">
      <w:r w:rsidR="006E6214">
        <w:rPr>
          <w:noProof/>
        </w:rPr>
        <w:t>November 9, 2017</w:t>
      </w:r>
    </w:fldSimple>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68BA6" w14:textId="316300FD" w:rsidR="001A586F" w:rsidRDefault="001A586F">
    <w:pPr>
      <w:pStyle w:val="Footer"/>
      <w:rPr>
        <w:rStyle w:val="PageNumber"/>
      </w:rPr>
    </w:pPr>
    <w:fldSimple w:instr=" STYLEREF  &quot;Doc Title&quot;  \* MERGEFORMAT ">
      <w:r w:rsidR="006E6214">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6E6214">
      <w:rPr>
        <w:rStyle w:val="PageNumber"/>
        <w:noProof/>
      </w:rPr>
      <w:t>26</w:t>
    </w:r>
    <w:r>
      <w:rPr>
        <w:rStyle w:val="PageNumber"/>
      </w:rPr>
      <w:fldChar w:fldCharType="end"/>
    </w:r>
  </w:p>
  <w:p w14:paraId="74685923" w14:textId="6BC035F6" w:rsidR="001A586F" w:rsidRDefault="001A586F">
    <w:pPr>
      <w:pStyle w:val="VersionDateLineFooter"/>
    </w:pPr>
    <w:fldSimple w:instr=" STYLEREF  Version  \* MERGEFORMAT ">
      <w:r w:rsidR="006E6214" w:rsidRPr="006E6214">
        <w:rPr>
          <w:bCs/>
          <w:noProof/>
        </w:rPr>
        <w:t>Version 2.0</w:t>
      </w:r>
    </w:fldSimple>
    <w:r>
      <w:rPr>
        <w:rStyle w:val="PageNumber"/>
      </w:rPr>
      <w:tab/>
    </w:r>
    <w:r>
      <w:rPr>
        <w:rStyle w:val="PageNumber"/>
      </w:rPr>
      <w:tab/>
    </w:r>
    <w:fldSimple w:instr=" STYLEREF  PubDate  \* MERGEFORMAT ">
      <w:r w:rsidR="006E6214">
        <w:rPr>
          <w:noProof/>
        </w:rPr>
        <w:t>November 9, 2017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6C5328" w14:textId="77777777" w:rsidR="00734063" w:rsidRDefault="00734063">
      <w:r>
        <w:separator/>
      </w:r>
    </w:p>
  </w:footnote>
  <w:footnote w:type="continuationSeparator" w:id="0">
    <w:p w14:paraId="6F1E0842" w14:textId="77777777" w:rsidR="00734063" w:rsidRDefault="00734063">
      <w:r>
        <w:continuationSeparator/>
      </w:r>
    </w:p>
  </w:footnote>
  <w:footnote w:id="1">
    <w:p w14:paraId="3B33BB8F" w14:textId="77777777" w:rsidR="001A586F" w:rsidRDefault="001A586F">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54A47" w14:textId="342139BD" w:rsidR="001A586F" w:rsidRDefault="001A586F">
    <w:pPr>
      <w:pStyle w:val="Header"/>
    </w:pPr>
    <w:r>
      <w:t xml:space="preserve"> </w:t>
    </w:r>
  </w:p>
  <w:p w14:paraId="19BF6208" w14:textId="77777777" w:rsidR="001A586F" w:rsidRDefault="001A586F">
    <w:pPr>
      <w:pStyle w:val="Header2"/>
    </w:pPr>
    <w:r>
      <w:t>Centers for Medicare &amp; Medicaid Services</w:t>
    </w: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2E94" w14:textId="3EDF6DED" w:rsidR="001A586F" w:rsidRDefault="001A586F">
    <w:pPr>
      <w:pStyle w:val="Header"/>
    </w:pPr>
    <w:r>
      <w:t xml:space="preserve"> </w:t>
    </w:r>
  </w:p>
  <w:p w14:paraId="77DBAC85" w14:textId="77777777" w:rsidR="001A586F" w:rsidRDefault="001A586F">
    <w:pPr>
      <w:pStyle w:val="Header2"/>
    </w:pPr>
    <w:r>
      <w:t>Centers for Medicare &amp; Medicaid Services / ONC</w:t>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6D2FC" w14:textId="59023DD4" w:rsidR="001A586F" w:rsidRDefault="001A586F">
    <w:pPr>
      <w:pStyle w:val="Header"/>
    </w:pPr>
    <w:r>
      <w:t xml:space="preserve"> </w:t>
    </w:r>
  </w:p>
  <w:p w14:paraId="56F90428" w14:textId="77777777" w:rsidR="001A586F" w:rsidRDefault="001A586F">
    <w:pPr>
      <w:pStyle w:val="Header2"/>
    </w:pPr>
    <w:r>
      <w:t>Centers for Medicare &amp; Medicaid Services / ONC</w:t>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131A" w14:textId="0CA0D729" w:rsidR="001A586F" w:rsidRDefault="001A586F">
    <w:pPr>
      <w:pStyle w:val="Header"/>
    </w:pPr>
    <w:r>
      <w:t xml:space="preserve"> </w:t>
    </w:r>
  </w:p>
  <w:p w14:paraId="68178F21" w14:textId="77777777" w:rsidR="001A586F" w:rsidRDefault="001A586F">
    <w:pPr>
      <w:pStyle w:val="Header2"/>
    </w:pPr>
    <w:r>
      <w:t>Centers for Medicare &amp; Medicaid Services / ONC</w:t>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DC07F" w14:textId="77777777" w:rsidR="001A586F" w:rsidRDefault="001A586F"/>
  <w:p w14:paraId="0D1EA5A7" w14:textId="77777777" w:rsidR="001A586F" w:rsidRDefault="001A586F"/>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790CF" w14:textId="2D63897C" w:rsidR="001A586F" w:rsidRDefault="001A586F">
    <w:pPr>
      <w:pStyle w:val="Header"/>
    </w:pPr>
    <w:r>
      <w:t xml:space="preserve"> </w:t>
    </w:r>
  </w:p>
  <w:p w14:paraId="60FB0F91" w14:textId="5094135E" w:rsidR="001A586F" w:rsidRDefault="001A586F">
    <w:pPr>
      <w:pStyle w:val="Header2"/>
    </w:pPr>
    <w:r>
      <w:t>Centers for Medicare &amp; Medicaid Services / ONC</w:t>
    </w:r>
    <w:r>
      <w:tab/>
    </w:r>
    <w:fldSimple w:instr=" STYLEREF  &quot;Heading 1&quot;  \* MERGEFORMAT ">
      <w:r w:rsidR="006E6214">
        <w:rPr>
          <w:noProof/>
        </w:rPr>
        <w:t>Measure Dashboard</w:t>
      </w:r>
    </w:fldSimple>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8148E" w14:textId="718D92EF" w:rsidR="001A586F" w:rsidRDefault="001A586F">
    <w:pPr>
      <w:pStyle w:val="Header"/>
    </w:pPr>
    <w:r>
      <w:t xml:space="preserve"> </w:t>
    </w:r>
  </w:p>
  <w:p w14:paraId="34B97F5A" w14:textId="77777777" w:rsidR="001A586F" w:rsidRDefault="001A586F">
    <w:pPr>
      <w:pStyle w:val="Header2"/>
    </w:pPr>
    <w:r>
      <w:t>Centers for Medicare &amp; Medicaid Services / ONC</w:t>
    </w:r>
    <w:r>
      <w:tab/>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D1449" w14:textId="53E442C2" w:rsidR="001A586F" w:rsidRDefault="001A586F">
    <w:pPr>
      <w:pStyle w:val="Header"/>
    </w:pPr>
    <w:r>
      <w:t xml:space="preserve"> </w:t>
    </w:r>
  </w:p>
  <w:p w14:paraId="3890091D" w14:textId="77777777" w:rsidR="001A586F" w:rsidRDefault="001A586F">
    <w:pPr>
      <w:pStyle w:val="Header2"/>
    </w:pPr>
    <w:r>
      <w:t>Centers for Medicare &amp; Medicaid Services / ONC</w:t>
    </w:r>
    <w:r>
      <w:tab/>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C4477" w14:textId="535062F8" w:rsidR="001A586F" w:rsidRDefault="001A586F">
    <w:pPr>
      <w:pStyle w:val="Header"/>
    </w:pPr>
    <w:r>
      <w:t xml:space="preserve"> </w:t>
    </w:r>
  </w:p>
  <w:p w14:paraId="383B7833" w14:textId="77777777" w:rsidR="001A586F" w:rsidRDefault="001A586F">
    <w:pPr>
      <w:pStyle w:val="Header2"/>
    </w:pPr>
    <w:r>
      <w:t>Centers for Medicare &amp; Medicaid Services / ONC</w:t>
    </w:r>
    <w:r>
      <w:tab/>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9985C" w14:textId="48983341" w:rsidR="001A586F" w:rsidRDefault="001A586F">
    <w:pPr>
      <w:pStyle w:val="Header"/>
    </w:pPr>
    <w:r>
      <w:t xml:space="preserve"> </w:t>
    </w:r>
  </w:p>
  <w:p w14:paraId="4F56E06E" w14:textId="77777777" w:rsidR="001A586F" w:rsidRDefault="001A586F">
    <w:pPr>
      <w:pStyle w:val="Header2"/>
    </w:pPr>
    <w:r>
      <w:t>Centers for Medicare &amp; Medicaid Services / ONC</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E78AE64"/>
    <w:lvl w:ilvl="0">
      <w:start w:val="1"/>
      <w:numFmt w:val="decimal"/>
      <w:lvlText w:val="%1."/>
      <w:lvlJc w:val="left"/>
      <w:pPr>
        <w:tabs>
          <w:tab w:val="num" w:pos="1800"/>
        </w:tabs>
        <w:ind w:left="1800" w:hanging="360"/>
      </w:pPr>
    </w:lvl>
  </w:abstractNum>
  <w:abstractNum w:abstractNumId="1">
    <w:nsid w:val="FFFFFF7D"/>
    <w:multiLevelType w:val="singleLevel"/>
    <w:tmpl w:val="C034128E"/>
    <w:lvl w:ilvl="0">
      <w:start w:val="1"/>
      <w:numFmt w:val="decimal"/>
      <w:lvlText w:val="%1."/>
      <w:lvlJc w:val="left"/>
      <w:pPr>
        <w:tabs>
          <w:tab w:val="num" w:pos="1440"/>
        </w:tabs>
        <w:ind w:left="1440" w:hanging="360"/>
      </w:pPr>
    </w:lvl>
  </w:abstractNum>
  <w:abstractNum w:abstractNumId="2">
    <w:nsid w:val="FFFFFF7E"/>
    <w:multiLevelType w:val="singleLevel"/>
    <w:tmpl w:val="4BBE479C"/>
    <w:lvl w:ilvl="0">
      <w:start w:val="1"/>
      <w:numFmt w:val="decimal"/>
      <w:lvlText w:val="%1."/>
      <w:lvlJc w:val="left"/>
      <w:pPr>
        <w:tabs>
          <w:tab w:val="num" w:pos="1080"/>
        </w:tabs>
        <w:ind w:left="1080" w:hanging="360"/>
      </w:pPr>
    </w:lvl>
  </w:abstractNum>
  <w:abstractNum w:abstractNumId="3">
    <w:nsid w:val="FFFFFF7F"/>
    <w:multiLevelType w:val="singleLevel"/>
    <w:tmpl w:val="2AD82CAA"/>
    <w:lvl w:ilvl="0">
      <w:start w:val="1"/>
      <w:numFmt w:val="decimal"/>
      <w:lvlText w:val="%1."/>
      <w:lvlJc w:val="left"/>
      <w:pPr>
        <w:tabs>
          <w:tab w:val="num" w:pos="720"/>
        </w:tabs>
        <w:ind w:left="720" w:hanging="360"/>
      </w:pPr>
    </w:lvl>
  </w:abstractNum>
  <w:abstractNum w:abstractNumId="4">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6623518"/>
    <w:lvl w:ilvl="0">
      <w:start w:val="1"/>
      <w:numFmt w:val="decimal"/>
      <w:lvlText w:val="%1."/>
      <w:lvlJc w:val="left"/>
      <w:pPr>
        <w:tabs>
          <w:tab w:val="num" w:pos="360"/>
        </w:tabs>
        <w:ind w:left="360" w:hanging="360"/>
      </w:pPr>
    </w:lvl>
  </w:abstractNum>
  <w:abstractNum w:abstractNumId="9">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C110A6"/>
    <w:multiLevelType w:val="singleLevel"/>
    <w:tmpl w:val="6A8A9556"/>
    <w:lvl w:ilvl="0">
      <w:start w:val="1"/>
      <w:numFmt w:val="decimal"/>
      <w:lvlText w:val="%1."/>
      <w:lvlJc w:val="left"/>
      <w:pPr>
        <w:tabs>
          <w:tab w:val="num" w:pos="504"/>
        </w:tabs>
        <w:ind w:left="504" w:hanging="504"/>
      </w:pPr>
    </w:lvl>
  </w:abstractNum>
  <w:abstractNum w:abstractNumId="29">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
    <w:nsid w:val="67FC0CF8"/>
    <w:multiLevelType w:val="hybridMultilevel"/>
    <w:tmpl w:val="09C07CA4"/>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7">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9">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36"/>
  </w:num>
  <w:num w:numId="4">
    <w:abstractNumId w:val="24"/>
  </w:num>
  <w:num w:numId="5">
    <w:abstractNumId w:val="13"/>
  </w:num>
  <w:num w:numId="6">
    <w:abstractNumId w:val="17"/>
  </w:num>
  <w:num w:numId="7">
    <w:abstractNumId w:val="34"/>
  </w:num>
  <w:num w:numId="8">
    <w:abstractNumId w:val="26"/>
  </w:num>
  <w:num w:numId="9">
    <w:abstractNumId w:val="28"/>
  </w:num>
  <w:num w:numId="10">
    <w:abstractNumId w:val="38"/>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5"/>
  </w:num>
  <w:num w:numId="27">
    <w:abstractNumId w:val="19"/>
  </w:num>
  <w:num w:numId="28">
    <w:abstractNumId w:val="27"/>
  </w:num>
  <w:num w:numId="29">
    <w:abstractNumId w:val="14"/>
  </w:num>
  <w:num w:numId="30">
    <w:abstractNumId w:val="15"/>
  </w:num>
  <w:num w:numId="31">
    <w:abstractNumId w:val="39"/>
  </w:num>
  <w:num w:numId="32">
    <w:abstractNumId w:val="35"/>
    <w:lvlOverride w:ilvl="0">
      <w:startOverride w:val="1"/>
    </w:lvlOverride>
  </w:num>
  <w:num w:numId="33">
    <w:abstractNumId w:val="28"/>
  </w:num>
  <w:num w:numId="34">
    <w:abstractNumId w:val="35"/>
    <w:lvlOverride w:ilvl="0">
      <w:startOverride w:val="1"/>
    </w:lvlOverride>
  </w:num>
  <w:num w:numId="35">
    <w:abstractNumId w:val="41"/>
  </w:num>
  <w:num w:numId="36">
    <w:abstractNumId w:val="16"/>
  </w:num>
  <w:num w:numId="37">
    <w:abstractNumId w:val="16"/>
  </w:num>
  <w:num w:numId="38">
    <w:abstractNumId w:val="35"/>
    <w:lvlOverride w:ilvl="0">
      <w:startOverride w:val="1"/>
    </w:lvlOverride>
  </w:num>
  <w:num w:numId="39">
    <w:abstractNumId w:val="10"/>
  </w:num>
  <w:num w:numId="40">
    <w:abstractNumId w:val="35"/>
  </w:num>
  <w:num w:numId="41">
    <w:abstractNumId w:val="35"/>
    <w:lvlOverride w:ilvl="0">
      <w:startOverride w:val="1"/>
    </w:lvlOverride>
  </w:num>
  <w:num w:numId="42">
    <w:abstractNumId w:val="35"/>
    <w:lvlOverride w:ilvl="0">
      <w:startOverride w:val="1"/>
    </w:lvlOverride>
  </w:num>
  <w:num w:numId="43">
    <w:abstractNumId w:val="35"/>
    <w:lvlOverride w:ilvl="0">
      <w:startOverride w:val="1"/>
    </w:lvlOverride>
  </w:num>
  <w:num w:numId="44">
    <w:abstractNumId w:val="32"/>
  </w:num>
  <w:num w:numId="45">
    <w:abstractNumId w:val="20"/>
  </w:num>
  <w:num w:numId="46">
    <w:abstractNumId w:val="31"/>
  </w:num>
  <w:num w:numId="47">
    <w:abstractNumId w:val="21"/>
  </w:num>
  <w:num w:numId="48">
    <w:abstractNumId w:val="23"/>
  </w:num>
  <w:num w:numId="49">
    <w:abstractNumId w:val="35"/>
  </w:num>
  <w:num w:numId="50">
    <w:abstractNumId w:val="35"/>
    <w:lvlOverride w:ilvl="0">
      <w:startOverride w:val="1"/>
    </w:lvlOverride>
  </w:num>
  <w:num w:numId="51">
    <w:abstractNumId w:val="16"/>
    <w:lvlOverride w:ilvl="0">
      <w:startOverride w:val="1"/>
    </w:lvlOverride>
  </w:num>
  <w:num w:numId="52">
    <w:abstractNumId w:val="35"/>
    <w:lvlOverride w:ilvl="0">
      <w:startOverride w:val="1"/>
    </w:lvlOverride>
  </w:num>
  <w:num w:numId="53">
    <w:abstractNumId w:val="35"/>
    <w:lvlOverride w:ilvl="0">
      <w:startOverride w:val="1"/>
    </w:lvlOverride>
  </w:num>
  <w:num w:numId="54">
    <w:abstractNumId w:val="40"/>
  </w:num>
  <w:num w:numId="55">
    <w:abstractNumId w:val="22"/>
  </w:num>
  <w:num w:numId="56">
    <w:abstractNumId w:val="18"/>
  </w:num>
  <w:num w:numId="57">
    <w:abstractNumId w:val="35"/>
  </w:num>
  <w:num w:numId="58">
    <w:abstractNumId w:val="37"/>
  </w:num>
  <w:num w:numId="59">
    <w:abstractNumId w:val="35"/>
    <w:lvlOverride w:ilvl="0">
      <w:startOverride w:val="1"/>
    </w:lvlOverride>
  </w:num>
  <w:num w:numId="60">
    <w:abstractNumId w:val="35"/>
    <w:lvlOverride w:ilvl="0">
      <w:startOverride w:val="1"/>
    </w:lvlOverride>
  </w:num>
  <w:num w:numId="61">
    <w:abstractNumId w:val="35"/>
  </w:num>
  <w:num w:numId="62">
    <w:abstractNumId w:val="35"/>
  </w:num>
  <w:num w:numId="63">
    <w:abstractNumId w:val="35"/>
  </w:num>
  <w:num w:numId="64">
    <w:abstractNumId w:val="35"/>
  </w:num>
  <w:num w:numId="65">
    <w:abstractNumId w:val="35"/>
    <w:lvlOverride w:ilvl="0">
      <w:startOverride w:val="1"/>
    </w:lvlOverride>
  </w:num>
  <w:num w:numId="66">
    <w:abstractNumId w:val="35"/>
    <w:lvlOverride w:ilvl="0">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24E"/>
    <w:rsid w:val="00020FEB"/>
    <w:rsid w:val="000D4A7C"/>
    <w:rsid w:val="000F7E3B"/>
    <w:rsid w:val="00100246"/>
    <w:rsid w:val="001070A8"/>
    <w:rsid w:val="001215F1"/>
    <w:rsid w:val="001568DB"/>
    <w:rsid w:val="001A586F"/>
    <w:rsid w:val="00211A3A"/>
    <w:rsid w:val="00212DD3"/>
    <w:rsid w:val="00221AE7"/>
    <w:rsid w:val="00292593"/>
    <w:rsid w:val="003318C2"/>
    <w:rsid w:val="003500EE"/>
    <w:rsid w:val="00361954"/>
    <w:rsid w:val="003637CC"/>
    <w:rsid w:val="003714C2"/>
    <w:rsid w:val="00427CD6"/>
    <w:rsid w:val="004C31AF"/>
    <w:rsid w:val="004F0F1D"/>
    <w:rsid w:val="00523B88"/>
    <w:rsid w:val="005537A3"/>
    <w:rsid w:val="00563055"/>
    <w:rsid w:val="005729D7"/>
    <w:rsid w:val="005A7BD2"/>
    <w:rsid w:val="005D0350"/>
    <w:rsid w:val="005D0F02"/>
    <w:rsid w:val="005D192D"/>
    <w:rsid w:val="0061218C"/>
    <w:rsid w:val="0065489B"/>
    <w:rsid w:val="006E6214"/>
    <w:rsid w:val="00727A14"/>
    <w:rsid w:val="00734063"/>
    <w:rsid w:val="007650CC"/>
    <w:rsid w:val="00766BB9"/>
    <w:rsid w:val="0078702D"/>
    <w:rsid w:val="007B4D07"/>
    <w:rsid w:val="00831C97"/>
    <w:rsid w:val="008509F6"/>
    <w:rsid w:val="00865EEB"/>
    <w:rsid w:val="00867EC4"/>
    <w:rsid w:val="008C5228"/>
    <w:rsid w:val="008E7512"/>
    <w:rsid w:val="0094098D"/>
    <w:rsid w:val="00987F9C"/>
    <w:rsid w:val="009F49C7"/>
    <w:rsid w:val="00A30346"/>
    <w:rsid w:val="00A34BE8"/>
    <w:rsid w:val="00A4514F"/>
    <w:rsid w:val="00AC4B08"/>
    <w:rsid w:val="00AF1661"/>
    <w:rsid w:val="00AF3681"/>
    <w:rsid w:val="00AF37E4"/>
    <w:rsid w:val="00B9424E"/>
    <w:rsid w:val="00C3764A"/>
    <w:rsid w:val="00C71FAA"/>
    <w:rsid w:val="00D106E3"/>
    <w:rsid w:val="00D1614B"/>
    <w:rsid w:val="00D216A1"/>
    <w:rsid w:val="00D4244F"/>
    <w:rsid w:val="00DA363F"/>
    <w:rsid w:val="00E009DB"/>
    <w:rsid w:val="00E7689E"/>
    <w:rsid w:val="00F36F60"/>
    <w:rsid w:val="00F55B3D"/>
    <w:rsid w:val="00FC28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ED1A3B"/>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40"/>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header" Target="header10.xml"/><Relationship Id="rId51" Type="http://schemas.openxmlformats.org/officeDocument/2006/relationships/footer" Target="footer9.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header" Target="header9.xml"/><Relationship Id="rId45" Type="http://schemas.openxmlformats.org/officeDocument/2006/relationships/footer" Target="footer8.xml"/><Relationship Id="rId46" Type="http://schemas.openxmlformats.org/officeDocument/2006/relationships/hyperlink" Target="http://jira.oncprojectracking.org/browse/BONNIE" TargetMode="External"/><Relationship Id="rId47" Type="http://schemas.openxmlformats.org/officeDocument/2006/relationships/hyperlink" Target="mailto:bonnie-feedback-list@lists.mitre.org" TargetMode="External"/><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header" Target="header8.xml"/><Relationship Id="rId39" Type="http://schemas.openxmlformats.org/officeDocument/2006/relationships/footer" Target="footer7.xml"/><Relationship Id="rId20" Type="http://schemas.openxmlformats.org/officeDocument/2006/relationships/footer" Target="footer4.xml"/><Relationship Id="rId21" Type="http://schemas.openxmlformats.org/officeDocument/2006/relationships/header" Target="header6.xml"/><Relationship Id="rId22" Type="http://schemas.openxmlformats.org/officeDocument/2006/relationships/footer" Target="footer5.xm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header" Target="header7.xml"/><Relationship Id="rId28" Type="http://schemas.openxmlformats.org/officeDocument/2006/relationships/footer" Target="footer6.xml"/><Relationship Id="rId29" Type="http://schemas.openxmlformats.org/officeDocument/2006/relationships/image" Target="media/image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5.xml><?xml version="1.0" encoding="utf-8"?>
<ds:datastoreItem xmlns:ds="http://schemas.openxmlformats.org/officeDocument/2006/customXml" ds:itemID="{01A3AEC5-4B23-2F4B-AB28-FE0D9CE6A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35</TotalTime>
  <Pages>30</Pages>
  <Words>7466</Words>
  <Characters>42561</Characters>
  <Application>Microsoft Macintosh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49928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Lizzie DeYoung</cp:lastModifiedBy>
  <cp:revision>30</cp:revision>
  <cp:lastPrinted>2017-11-13T14:36:00Z</cp:lastPrinted>
  <dcterms:created xsi:type="dcterms:W3CDTF">2017-11-09T21:16:00Z</dcterms:created>
  <dcterms:modified xsi:type="dcterms:W3CDTF">2017-11-13T15:15:00Z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